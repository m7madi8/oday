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2691D" w14:textId="5433EF75" w:rsidR="00C670CA" w:rsidRPr="00CE6F1E" w:rsidRDefault="00C670CA" w:rsidP="00C670CA">
      <w:pPr>
        <w:bidi/>
        <w:rPr>
          <w:sz w:val="28"/>
          <w:szCs w:val="28"/>
          <w:rtl/>
        </w:rPr>
      </w:pPr>
      <w:bookmarkStart w:id="0" w:name="_GoBack"/>
      <w:bookmarkEnd w:id="0"/>
      <w:r w:rsidRPr="00CE6F1E">
        <w:rPr>
          <w:rFonts w:hint="cs"/>
          <w:sz w:val="28"/>
          <w:szCs w:val="28"/>
          <w:rtl/>
        </w:rPr>
        <w:t>التاريخ:</w:t>
      </w:r>
      <w:r w:rsidR="00886EB1">
        <w:rPr>
          <w:rFonts w:hint="cs"/>
          <w:sz w:val="28"/>
          <w:szCs w:val="28"/>
          <w:rtl/>
        </w:rPr>
        <w:t>15</w:t>
      </w:r>
      <w:r>
        <w:rPr>
          <w:rFonts w:hint="cs"/>
          <w:sz w:val="28"/>
          <w:szCs w:val="28"/>
          <w:rtl/>
        </w:rPr>
        <w:t>/</w:t>
      </w:r>
      <w:r w:rsidR="00886EB1">
        <w:rPr>
          <w:rFonts w:hint="cs"/>
          <w:sz w:val="28"/>
          <w:szCs w:val="28"/>
          <w:rtl/>
        </w:rPr>
        <w:t>01</w:t>
      </w:r>
      <w:r>
        <w:rPr>
          <w:rFonts w:hint="cs"/>
          <w:sz w:val="28"/>
          <w:szCs w:val="28"/>
          <w:rtl/>
        </w:rPr>
        <w:t>/202</w:t>
      </w:r>
      <w:r w:rsidR="00886EB1">
        <w:rPr>
          <w:rFonts w:hint="cs"/>
          <w:sz w:val="28"/>
          <w:szCs w:val="28"/>
          <w:rtl/>
        </w:rPr>
        <w:t>3</w:t>
      </w:r>
    </w:p>
    <w:p w14:paraId="5A07520E" w14:textId="77777777" w:rsidR="00C670CA" w:rsidRPr="00CE6F1E" w:rsidRDefault="00C670CA" w:rsidP="00C670CA">
      <w:pPr>
        <w:bidi/>
        <w:rPr>
          <w:b/>
          <w:bCs/>
          <w:sz w:val="28"/>
          <w:szCs w:val="28"/>
          <w:rtl/>
        </w:rPr>
      </w:pPr>
      <w:r w:rsidRPr="00CE6F1E">
        <w:rPr>
          <w:rFonts w:hint="cs"/>
          <w:b/>
          <w:bCs/>
          <w:sz w:val="28"/>
          <w:szCs w:val="28"/>
          <w:rtl/>
        </w:rPr>
        <w:t xml:space="preserve">السادة </w:t>
      </w:r>
      <w:r w:rsidR="00EC2A18">
        <w:rPr>
          <w:rFonts w:hint="cs"/>
          <w:b/>
          <w:bCs/>
          <w:sz w:val="28"/>
          <w:szCs w:val="28"/>
          <w:rtl/>
        </w:rPr>
        <w:t>بنك فلسطين</w:t>
      </w:r>
      <w:r w:rsidRPr="00CE6F1E">
        <w:rPr>
          <w:rFonts w:hint="cs"/>
          <w:b/>
          <w:bCs/>
          <w:sz w:val="28"/>
          <w:szCs w:val="28"/>
          <w:rtl/>
        </w:rPr>
        <w:t>,</w:t>
      </w:r>
    </w:p>
    <w:p w14:paraId="65E3C431" w14:textId="77777777" w:rsidR="00C670CA" w:rsidRPr="00CE6F1E" w:rsidRDefault="00C670CA" w:rsidP="00C670CA">
      <w:pPr>
        <w:bidi/>
        <w:rPr>
          <w:sz w:val="28"/>
          <w:szCs w:val="28"/>
          <w:rtl/>
        </w:rPr>
      </w:pPr>
      <w:r w:rsidRPr="00CE6F1E">
        <w:rPr>
          <w:rFonts w:hint="cs"/>
          <w:sz w:val="28"/>
          <w:szCs w:val="28"/>
          <w:rtl/>
        </w:rPr>
        <w:t>تحية طيبة وبعد,</w:t>
      </w:r>
    </w:p>
    <w:p w14:paraId="6DEA7539" w14:textId="77777777" w:rsidR="00C670CA" w:rsidRPr="00CE6F1E" w:rsidRDefault="00C670CA" w:rsidP="00C670CA">
      <w:pPr>
        <w:bidi/>
        <w:rPr>
          <w:sz w:val="28"/>
          <w:szCs w:val="28"/>
          <w:rtl/>
        </w:rPr>
      </w:pPr>
    </w:p>
    <w:p w14:paraId="569FFB59" w14:textId="016F282C" w:rsidR="00C670CA" w:rsidRDefault="00C670CA" w:rsidP="00707AF1">
      <w:pPr>
        <w:bidi/>
        <w:rPr>
          <w:b/>
          <w:bCs/>
          <w:sz w:val="28"/>
          <w:szCs w:val="28"/>
          <w:rtl/>
        </w:rPr>
      </w:pPr>
      <w:proofErr w:type="gramStart"/>
      <w:r w:rsidRPr="00CE6F1E">
        <w:rPr>
          <w:rFonts w:hint="cs"/>
          <w:sz w:val="28"/>
          <w:szCs w:val="28"/>
          <w:rtl/>
        </w:rPr>
        <w:t xml:space="preserve">الموضوع: </w:t>
      </w:r>
      <w:r w:rsidR="00886EB1">
        <w:rPr>
          <w:rFonts w:hint="cs"/>
          <w:sz w:val="28"/>
          <w:szCs w:val="28"/>
          <w:rtl/>
        </w:rPr>
        <w:t xml:space="preserve"> تقديم</w:t>
      </w:r>
      <w:proofErr w:type="gramEnd"/>
      <w:r w:rsidR="00886EB1">
        <w:rPr>
          <w:rFonts w:hint="cs"/>
          <w:sz w:val="28"/>
          <w:szCs w:val="28"/>
          <w:rtl/>
        </w:rPr>
        <w:t xml:space="preserve"> تمويل بنكي ل</w:t>
      </w:r>
      <w:r w:rsidRPr="00CE6F1E">
        <w:rPr>
          <w:rFonts w:hint="cs"/>
          <w:sz w:val="28"/>
          <w:szCs w:val="28"/>
          <w:rtl/>
        </w:rPr>
        <w:t xml:space="preserve">أعمال تصميم وتنفيذ مشروع </w:t>
      </w:r>
      <w:r w:rsidR="00707AF1">
        <w:rPr>
          <w:rFonts w:hint="cs"/>
          <w:sz w:val="28"/>
          <w:szCs w:val="28"/>
          <w:rtl/>
        </w:rPr>
        <w:t>السيد</w:t>
      </w:r>
      <w:r w:rsidR="00862BEC">
        <w:rPr>
          <w:rFonts w:hint="cs"/>
          <w:sz w:val="28"/>
          <w:szCs w:val="28"/>
          <w:rtl/>
        </w:rPr>
        <w:t xml:space="preserve"> : </w:t>
      </w:r>
      <w:r w:rsidRPr="00CE6F1E">
        <w:rPr>
          <w:rFonts w:hint="cs"/>
          <w:sz w:val="28"/>
          <w:szCs w:val="28"/>
          <w:rtl/>
        </w:rPr>
        <w:t xml:space="preserve"> </w:t>
      </w:r>
      <w:r w:rsidR="00862BEC">
        <w:rPr>
          <w:rFonts w:hint="cs"/>
          <w:b/>
          <w:bCs/>
          <w:sz w:val="28"/>
          <w:szCs w:val="28"/>
          <w:u w:val="single"/>
          <w:rtl/>
        </w:rPr>
        <w:t>عبد القادر صلاح</w:t>
      </w:r>
      <w:r w:rsidR="00707AF1">
        <w:rPr>
          <w:rFonts w:hint="cs"/>
          <w:b/>
          <w:bCs/>
          <w:sz w:val="28"/>
          <w:szCs w:val="28"/>
          <w:u w:val="single"/>
          <w:rtl/>
        </w:rPr>
        <w:t xml:space="preserve"> عبد القادر</w:t>
      </w:r>
      <w:r w:rsidR="00862BEC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707AF1">
        <w:rPr>
          <w:rFonts w:hint="cs"/>
          <w:b/>
          <w:bCs/>
          <w:sz w:val="28"/>
          <w:szCs w:val="28"/>
          <w:u w:val="single"/>
          <w:rtl/>
        </w:rPr>
        <w:t>ناصر</w:t>
      </w:r>
    </w:p>
    <w:p w14:paraId="527A780C" w14:textId="77777777" w:rsidR="00C670CA" w:rsidRPr="00CE6F1E" w:rsidRDefault="00C670CA" w:rsidP="00C670CA">
      <w:pPr>
        <w:bidi/>
        <w:rPr>
          <w:sz w:val="28"/>
          <w:szCs w:val="28"/>
          <w:rtl/>
        </w:rPr>
      </w:pPr>
    </w:p>
    <w:p w14:paraId="3F5C41B8" w14:textId="5850392F" w:rsidR="00C670CA" w:rsidRDefault="00C670CA" w:rsidP="00C670C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تعلمكم شركة ايه دي ثري والمصنفة لدى نقابة المهندسين كشركة عمارة ابنية درجة أولى تحت الرقم (1388)</w:t>
      </w:r>
      <w:r w:rsidRPr="00CE6F1E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بأنها</w:t>
      </w:r>
      <w:r w:rsidRPr="00CE6F1E">
        <w:rPr>
          <w:rFonts w:hint="cs"/>
          <w:sz w:val="28"/>
          <w:szCs w:val="28"/>
          <w:rtl/>
        </w:rPr>
        <w:t xml:space="preserve"> </w:t>
      </w:r>
      <w:r w:rsidR="00EC2A18">
        <w:rPr>
          <w:rFonts w:hint="cs"/>
          <w:sz w:val="28"/>
          <w:szCs w:val="28"/>
          <w:rtl/>
        </w:rPr>
        <w:t>قامت بتجهيز</w:t>
      </w:r>
      <w:r w:rsidRPr="00CE6F1E">
        <w:rPr>
          <w:rFonts w:hint="cs"/>
          <w:sz w:val="28"/>
          <w:szCs w:val="28"/>
          <w:rtl/>
        </w:rPr>
        <w:t xml:space="preserve"> </w:t>
      </w:r>
      <w:r w:rsidR="00EC2A18">
        <w:rPr>
          <w:rFonts w:hint="cs"/>
          <w:sz w:val="28"/>
          <w:szCs w:val="28"/>
          <w:rtl/>
        </w:rPr>
        <w:t>أ</w:t>
      </w:r>
      <w:r w:rsidRPr="00CE6F1E">
        <w:rPr>
          <w:rFonts w:hint="cs"/>
          <w:sz w:val="28"/>
          <w:szCs w:val="28"/>
          <w:rtl/>
        </w:rPr>
        <w:t xml:space="preserve">عمال تصميم </w:t>
      </w:r>
      <w:r w:rsidR="00EC2A18">
        <w:rPr>
          <w:rFonts w:hint="cs"/>
          <w:sz w:val="28"/>
          <w:szCs w:val="28"/>
          <w:rtl/>
        </w:rPr>
        <w:t>والبدء ب</w:t>
      </w:r>
      <w:r w:rsidRPr="00CE6F1E">
        <w:rPr>
          <w:rFonts w:hint="cs"/>
          <w:sz w:val="28"/>
          <w:szCs w:val="28"/>
          <w:rtl/>
        </w:rPr>
        <w:t>تجهيز وثائق أعمال</w:t>
      </w:r>
      <w:r w:rsidR="00EC2A18">
        <w:rPr>
          <w:rFonts w:hint="cs"/>
          <w:sz w:val="28"/>
          <w:szCs w:val="28"/>
          <w:rtl/>
        </w:rPr>
        <w:t xml:space="preserve"> وتكاليف</w:t>
      </w:r>
      <w:r w:rsidRPr="00CE6F1E">
        <w:rPr>
          <w:rFonts w:hint="cs"/>
          <w:sz w:val="28"/>
          <w:szCs w:val="28"/>
          <w:rtl/>
        </w:rPr>
        <w:t xml:space="preserve"> بناء المنزل الخاص بالسيد: </w:t>
      </w:r>
    </w:p>
    <w:p w14:paraId="5152161F" w14:textId="11D660BD" w:rsidR="00C670CA" w:rsidRDefault="00EC2A18" w:rsidP="00C670CA">
      <w:pPr>
        <w:bidi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عبد القادر</w:t>
      </w:r>
      <w:r w:rsidR="00707AF1">
        <w:rPr>
          <w:rFonts w:hint="cs"/>
          <w:b/>
          <w:bCs/>
          <w:sz w:val="28"/>
          <w:szCs w:val="28"/>
          <w:u w:val="single"/>
          <w:rtl/>
        </w:rPr>
        <w:t xml:space="preserve"> صلاح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707AF1">
        <w:rPr>
          <w:rFonts w:hint="cs"/>
          <w:b/>
          <w:bCs/>
          <w:sz w:val="28"/>
          <w:szCs w:val="28"/>
          <w:u w:val="single"/>
          <w:rtl/>
        </w:rPr>
        <w:t>عبد القادر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ناصر</w:t>
      </w:r>
      <w:r w:rsidR="00C670CA" w:rsidRPr="00CE6F1E">
        <w:rPr>
          <w:rFonts w:hint="cs"/>
          <w:sz w:val="28"/>
          <w:szCs w:val="28"/>
          <w:rtl/>
        </w:rPr>
        <w:t>, حامل هوية رقم -</w:t>
      </w:r>
      <w:r w:rsidR="00707AF1">
        <w:rPr>
          <w:rFonts w:hint="cs"/>
          <w:sz w:val="28"/>
          <w:szCs w:val="28"/>
          <w:rtl/>
        </w:rPr>
        <w:t>934006347</w:t>
      </w:r>
      <w:r w:rsidR="00C670CA" w:rsidRPr="00CE6F1E">
        <w:rPr>
          <w:rFonts w:hint="cs"/>
          <w:sz w:val="28"/>
          <w:szCs w:val="28"/>
          <w:rtl/>
        </w:rPr>
        <w:t>-</w:t>
      </w:r>
      <w:r w:rsidR="00862BEC">
        <w:rPr>
          <w:rFonts w:hint="cs"/>
          <w:sz w:val="28"/>
          <w:szCs w:val="28"/>
          <w:rtl/>
        </w:rPr>
        <w:t xml:space="preserve">, </w:t>
      </w:r>
      <w:r w:rsidR="00C670CA" w:rsidRPr="00CE6F1E">
        <w:rPr>
          <w:rFonts w:hint="cs"/>
          <w:sz w:val="28"/>
          <w:szCs w:val="28"/>
          <w:rtl/>
        </w:rPr>
        <w:t>والجاري ت</w:t>
      </w:r>
      <w:r w:rsidR="008A0C9C">
        <w:rPr>
          <w:rFonts w:hint="cs"/>
          <w:sz w:val="28"/>
          <w:szCs w:val="28"/>
          <w:rtl/>
        </w:rPr>
        <w:t>نفيذه</w:t>
      </w:r>
      <w:r w:rsidR="00C670CA" w:rsidRPr="00CE6F1E">
        <w:rPr>
          <w:rFonts w:hint="cs"/>
          <w:sz w:val="28"/>
          <w:szCs w:val="28"/>
          <w:rtl/>
        </w:rPr>
        <w:t xml:space="preserve"> على قطعة الارض رقم </w:t>
      </w:r>
      <w:r>
        <w:rPr>
          <w:rFonts w:hint="cs"/>
          <w:sz w:val="28"/>
          <w:szCs w:val="28"/>
          <w:rtl/>
        </w:rPr>
        <w:t>127</w:t>
      </w:r>
      <w:r w:rsidR="00C670CA" w:rsidRPr="00CE6F1E">
        <w:rPr>
          <w:rFonts w:hint="cs"/>
          <w:sz w:val="28"/>
          <w:szCs w:val="28"/>
          <w:rtl/>
        </w:rPr>
        <w:t xml:space="preserve"> من حوض رقم </w:t>
      </w:r>
      <w:r>
        <w:rPr>
          <w:rFonts w:hint="cs"/>
          <w:sz w:val="28"/>
          <w:szCs w:val="28"/>
          <w:rtl/>
        </w:rPr>
        <w:t>33030</w:t>
      </w:r>
      <w:r w:rsidR="00C670CA" w:rsidRPr="00CE6F1E">
        <w:rPr>
          <w:rFonts w:hint="cs"/>
          <w:sz w:val="28"/>
          <w:szCs w:val="28"/>
          <w:rtl/>
        </w:rPr>
        <w:t xml:space="preserve"> من أراضي </w:t>
      </w:r>
      <w:r>
        <w:rPr>
          <w:rFonts w:hint="cs"/>
          <w:sz w:val="28"/>
          <w:szCs w:val="28"/>
          <w:rtl/>
        </w:rPr>
        <w:t xml:space="preserve">بلدية أريحا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الدبة وأبو مصلح</w:t>
      </w:r>
      <w:r w:rsidR="00C670CA" w:rsidRPr="00CE6F1E">
        <w:rPr>
          <w:rFonts w:hint="cs"/>
          <w:sz w:val="28"/>
          <w:szCs w:val="28"/>
          <w:rtl/>
        </w:rPr>
        <w:t xml:space="preserve">, </w:t>
      </w:r>
      <w:r w:rsidR="008A0C9C">
        <w:rPr>
          <w:rFonts w:hint="cs"/>
          <w:sz w:val="28"/>
          <w:szCs w:val="28"/>
          <w:rtl/>
        </w:rPr>
        <w:t>و</w:t>
      </w:r>
      <w:r w:rsidR="00C670CA" w:rsidRPr="00CE6F1E">
        <w:rPr>
          <w:rFonts w:hint="cs"/>
          <w:sz w:val="28"/>
          <w:szCs w:val="28"/>
          <w:rtl/>
        </w:rPr>
        <w:t xml:space="preserve">نعلمكم انه قد تم حتى تاريخ اليوم </w:t>
      </w:r>
      <w:r w:rsidR="008A0C9C">
        <w:rPr>
          <w:rFonts w:hint="cs"/>
          <w:sz w:val="28"/>
          <w:szCs w:val="28"/>
          <w:rtl/>
        </w:rPr>
        <w:t>الانتهاء نقابيا</w:t>
      </w:r>
      <w:r>
        <w:rPr>
          <w:rFonts w:hint="cs"/>
          <w:sz w:val="28"/>
          <w:szCs w:val="28"/>
          <w:rtl/>
        </w:rPr>
        <w:t xml:space="preserve"> من ترخيص التصميم المقترح</w:t>
      </w:r>
      <w:r w:rsidR="00C670CA" w:rsidRPr="00CE6F1E">
        <w:rPr>
          <w:rFonts w:hint="cs"/>
          <w:sz w:val="28"/>
          <w:szCs w:val="28"/>
          <w:rtl/>
        </w:rPr>
        <w:t xml:space="preserve"> </w:t>
      </w:r>
      <w:r w:rsidR="00FD16F8">
        <w:rPr>
          <w:rFonts w:hint="cs"/>
          <w:sz w:val="28"/>
          <w:szCs w:val="28"/>
          <w:rtl/>
        </w:rPr>
        <w:t xml:space="preserve">البالغ مساحته </w:t>
      </w:r>
      <w:r>
        <w:rPr>
          <w:sz w:val="28"/>
          <w:szCs w:val="28"/>
        </w:rPr>
        <w:t>612</w:t>
      </w:r>
      <w:r w:rsidR="00FD16F8">
        <w:rPr>
          <w:rFonts w:hint="cs"/>
          <w:sz w:val="28"/>
          <w:szCs w:val="28"/>
          <w:rtl/>
        </w:rPr>
        <w:t xml:space="preserve"> متر مربع والمكون من طابقين,</w:t>
      </w:r>
      <w:r w:rsidR="00C670CA" w:rsidRPr="00CE6F1E">
        <w:rPr>
          <w:rFonts w:hint="cs"/>
          <w:sz w:val="28"/>
          <w:szCs w:val="28"/>
          <w:rtl/>
        </w:rPr>
        <w:t xml:space="preserve"> </w:t>
      </w:r>
      <w:r w:rsidR="00C670CA">
        <w:rPr>
          <w:rFonts w:hint="cs"/>
          <w:sz w:val="28"/>
          <w:szCs w:val="28"/>
          <w:rtl/>
        </w:rPr>
        <w:t xml:space="preserve">وقد تم حساب التكلفة التقديرية </w:t>
      </w:r>
      <w:r w:rsidR="00FD16F8">
        <w:rPr>
          <w:rFonts w:hint="cs"/>
          <w:sz w:val="28"/>
          <w:szCs w:val="28"/>
          <w:rtl/>
        </w:rPr>
        <w:t>لإكمال السكن, وتكون الأعمال التي سيتم إنجازها هي</w:t>
      </w:r>
      <w:r w:rsidR="00C670CA">
        <w:rPr>
          <w:rFonts w:hint="cs"/>
          <w:sz w:val="28"/>
          <w:szCs w:val="28"/>
          <w:rtl/>
        </w:rPr>
        <w:t xml:space="preserve"> </w:t>
      </w:r>
      <w:r w:rsidR="00FD16F8">
        <w:rPr>
          <w:rFonts w:hint="cs"/>
          <w:sz w:val="28"/>
          <w:szCs w:val="28"/>
          <w:rtl/>
        </w:rPr>
        <w:t xml:space="preserve">عقدة الطابق </w:t>
      </w:r>
      <w:r w:rsidR="008A0C9C">
        <w:rPr>
          <w:rFonts w:hint="cs"/>
          <w:sz w:val="28"/>
          <w:szCs w:val="28"/>
          <w:rtl/>
        </w:rPr>
        <w:t>الأرضي</w:t>
      </w:r>
      <w:r w:rsidR="00FD16F8">
        <w:rPr>
          <w:rFonts w:hint="cs"/>
          <w:sz w:val="28"/>
          <w:szCs w:val="28"/>
          <w:rtl/>
        </w:rPr>
        <w:t xml:space="preserve"> وعقدة الطابق الأول والبدء بتشطيب الطابقين بتكلفة تقديرية كما في الجدول </w:t>
      </w:r>
      <w:proofErr w:type="gramStart"/>
      <w:r w:rsidR="00FD16F8">
        <w:rPr>
          <w:rFonts w:hint="cs"/>
          <w:sz w:val="28"/>
          <w:szCs w:val="28"/>
          <w:rtl/>
        </w:rPr>
        <w:t>الاتي :</w:t>
      </w:r>
      <w:proofErr w:type="gramEnd"/>
    </w:p>
    <w:p w14:paraId="55277AC7" w14:textId="77777777" w:rsidR="00C670CA" w:rsidRDefault="00C670CA" w:rsidP="00C670CA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التكلفة التقديرية:</w:t>
      </w:r>
    </w:p>
    <w:tbl>
      <w:tblPr>
        <w:tblStyle w:val="TableGrid"/>
        <w:tblW w:w="9991" w:type="dxa"/>
        <w:tblInd w:w="354" w:type="dxa"/>
        <w:tblLayout w:type="fixed"/>
        <w:tblLook w:val="04A0" w:firstRow="1" w:lastRow="0" w:firstColumn="1" w:lastColumn="0" w:noHBand="0" w:noVBand="1"/>
      </w:tblPr>
      <w:tblGrid>
        <w:gridCol w:w="3061"/>
        <w:gridCol w:w="1170"/>
        <w:gridCol w:w="1260"/>
        <w:gridCol w:w="3571"/>
        <w:gridCol w:w="929"/>
      </w:tblGrid>
      <w:tr w:rsidR="00C670CA" w:rsidRPr="00A52C57" w14:paraId="61521AFF" w14:textId="77777777" w:rsidTr="00036BB3">
        <w:trPr>
          <w:trHeight w:val="642"/>
        </w:trPr>
        <w:tc>
          <w:tcPr>
            <w:tcW w:w="3061" w:type="dxa"/>
          </w:tcPr>
          <w:p w14:paraId="669E0420" w14:textId="77777777" w:rsidR="00C670CA" w:rsidRPr="00A52C57" w:rsidRDefault="00C670CA" w:rsidP="006202E6">
            <w:pPr>
              <w:jc w:val="center"/>
              <w:rPr>
                <w:b/>
                <w:bCs/>
                <w:sz w:val="28"/>
                <w:szCs w:val="28"/>
              </w:rPr>
            </w:pPr>
            <w:r w:rsidRPr="00A52C57">
              <w:rPr>
                <w:rFonts w:hint="cs"/>
                <w:b/>
                <w:bCs/>
                <w:sz w:val="28"/>
                <w:szCs w:val="28"/>
                <w:rtl/>
              </w:rPr>
              <w:t>الاجمالي (دولار)</w:t>
            </w:r>
          </w:p>
        </w:tc>
        <w:tc>
          <w:tcPr>
            <w:tcW w:w="1170" w:type="dxa"/>
          </w:tcPr>
          <w:p w14:paraId="571125AD" w14:textId="77777777" w:rsidR="00C670CA" w:rsidRPr="00A52C57" w:rsidRDefault="00C670CA" w:rsidP="006202E6">
            <w:pPr>
              <w:jc w:val="center"/>
              <w:rPr>
                <w:b/>
                <w:bCs/>
                <w:sz w:val="28"/>
                <w:szCs w:val="28"/>
              </w:rPr>
            </w:pPr>
            <w:r w:rsidRPr="00A52C57">
              <w:rPr>
                <w:rFonts w:hint="cs"/>
                <w:b/>
                <w:bCs/>
                <w:sz w:val="28"/>
                <w:szCs w:val="28"/>
                <w:rtl/>
              </w:rPr>
              <w:t>السعر (دولار)</w:t>
            </w:r>
          </w:p>
        </w:tc>
        <w:tc>
          <w:tcPr>
            <w:tcW w:w="1260" w:type="dxa"/>
          </w:tcPr>
          <w:p w14:paraId="47DF46D2" w14:textId="77777777" w:rsidR="00C670CA" w:rsidRPr="00A52C57" w:rsidRDefault="00C670CA" w:rsidP="006202E6">
            <w:pPr>
              <w:jc w:val="center"/>
              <w:rPr>
                <w:b/>
                <w:bCs/>
                <w:sz w:val="28"/>
                <w:szCs w:val="28"/>
              </w:rPr>
            </w:pPr>
            <w:r w:rsidRPr="00A52C57">
              <w:rPr>
                <w:rFonts w:hint="cs"/>
                <w:b/>
                <w:bCs/>
                <w:sz w:val="28"/>
                <w:szCs w:val="28"/>
                <w:rtl/>
              </w:rPr>
              <w:t>الكمية</w:t>
            </w:r>
          </w:p>
        </w:tc>
        <w:tc>
          <w:tcPr>
            <w:tcW w:w="3571" w:type="dxa"/>
          </w:tcPr>
          <w:p w14:paraId="5BACD27C" w14:textId="77777777" w:rsidR="00C670CA" w:rsidRPr="00A52C57" w:rsidRDefault="00C670CA" w:rsidP="006202E6">
            <w:pPr>
              <w:jc w:val="center"/>
              <w:rPr>
                <w:b/>
                <w:bCs/>
                <w:sz w:val="28"/>
                <w:szCs w:val="28"/>
              </w:rPr>
            </w:pPr>
            <w:r w:rsidRPr="00A52C57">
              <w:rPr>
                <w:rFonts w:hint="cs"/>
                <w:b/>
                <w:bCs/>
                <w:sz w:val="28"/>
                <w:szCs w:val="28"/>
                <w:rtl/>
              </w:rPr>
              <w:t>البند</w:t>
            </w:r>
          </w:p>
        </w:tc>
        <w:tc>
          <w:tcPr>
            <w:tcW w:w="929" w:type="dxa"/>
          </w:tcPr>
          <w:p w14:paraId="1013C3FB" w14:textId="77777777" w:rsidR="00C670CA" w:rsidRPr="00A52C57" w:rsidRDefault="00C670CA" w:rsidP="006202E6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52C57">
              <w:rPr>
                <w:rFonts w:hint="cs"/>
                <w:b/>
                <w:bCs/>
                <w:sz w:val="28"/>
                <w:szCs w:val="28"/>
                <w:rtl/>
              </w:rPr>
              <w:t>الرقم</w:t>
            </w:r>
          </w:p>
        </w:tc>
      </w:tr>
      <w:tr w:rsidR="00C670CA" w:rsidRPr="00A52C57" w14:paraId="6172C789" w14:textId="77777777" w:rsidTr="00036BB3">
        <w:trPr>
          <w:trHeight w:val="440"/>
        </w:trPr>
        <w:tc>
          <w:tcPr>
            <w:tcW w:w="3061" w:type="dxa"/>
          </w:tcPr>
          <w:p w14:paraId="25E285ED" w14:textId="77777777" w:rsidR="00C670CA" w:rsidRPr="00A52C57" w:rsidRDefault="008A0C9C" w:rsidP="006202E6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41300</w:t>
            </w:r>
          </w:p>
        </w:tc>
        <w:tc>
          <w:tcPr>
            <w:tcW w:w="1170" w:type="dxa"/>
          </w:tcPr>
          <w:p w14:paraId="7E388E0A" w14:textId="77777777" w:rsidR="00C670CA" w:rsidRPr="00A52C57" w:rsidRDefault="0045140F" w:rsidP="006202E6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100</w:t>
            </w:r>
          </w:p>
        </w:tc>
        <w:tc>
          <w:tcPr>
            <w:tcW w:w="1260" w:type="dxa"/>
          </w:tcPr>
          <w:p w14:paraId="5AAE17A2" w14:textId="77777777" w:rsidR="00C670CA" w:rsidRPr="00A52C57" w:rsidRDefault="008A0C9C" w:rsidP="006202E6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413</w:t>
            </w:r>
            <w:r w:rsidR="00C670CA" w:rsidRPr="00A52C5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C670CA">
              <w:rPr>
                <w:rFonts w:hint="cs"/>
                <w:sz w:val="24"/>
                <w:szCs w:val="24"/>
                <w:rtl/>
              </w:rPr>
              <w:t>م</w:t>
            </w:r>
            <w:r w:rsidR="00FD16F8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3571" w:type="dxa"/>
          </w:tcPr>
          <w:p w14:paraId="63CD8162" w14:textId="77777777" w:rsidR="00C670CA" w:rsidRPr="00A52C57" w:rsidRDefault="00FD16F8" w:rsidP="006202E6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عقدة الطابق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الطابق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التسوية</w:t>
            </w:r>
          </w:p>
        </w:tc>
        <w:tc>
          <w:tcPr>
            <w:tcW w:w="929" w:type="dxa"/>
          </w:tcPr>
          <w:p w14:paraId="5DE97D24" w14:textId="2B82104C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FD16F8" w:rsidRPr="00A52C57" w14:paraId="3DC01F60" w14:textId="77777777" w:rsidTr="00036BB3">
        <w:trPr>
          <w:trHeight w:val="413"/>
        </w:trPr>
        <w:tc>
          <w:tcPr>
            <w:tcW w:w="3061" w:type="dxa"/>
          </w:tcPr>
          <w:p w14:paraId="0B5DBD79" w14:textId="20A6D601" w:rsidR="00FD16F8" w:rsidRPr="00A52C57" w:rsidRDefault="00AC7E53" w:rsidP="00FD16F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39000</w:t>
            </w:r>
          </w:p>
        </w:tc>
        <w:tc>
          <w:tcPr>
            <w:tcW w:w="1170" w:type="dxa"/>
          </w:tcPr>
          <w:p w14:paraId="263A713F" w14:textId="1E1A2C50" w:rsidR="00FD16F8" w:rsidRPr="00A52C57" w:rsidRDefault="00AC7E53" w:rsidP="00FD16F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200</w:t>
            </w:r>
          </w:p>
        </w:tc>
        <w:tc>
          <w:tcPr>
            <w:tcW w:w="1260" w:type="dxa"/>
          </w:tcPr>
          <w:p w14:paraId="2B1750C2" w14:textId="77777777" w:rsidR="00FD16F8" w:rsidRPr="00A52C57" w:rsidRDefault="008A0C9C" w:rsidP="00FD16F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195</w:t>
            </w:r>
            <w:r w:rsidR="00FD16F8" w:rsidRPr="00A52C5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FD16F8">
              <w:rPr>
                <w:rFonts w:hint="cs"/>
                <w:sz w:val="24"/>
                <w:szCs w:val="24"/>
                <w:rtl/>
              </w:rPr>
              <w:t>م2</w:t>
            </w:r>
          </w:p>
        </w:tc>
        <w:tc>
          <w:tcPr>
            <w:tcW w:w="3571" w:type="dxa"/>
          </w:tcPr>
          <w:p w14:paraId="3881F845" w14:textId="344BFBA4" w:rsidR="00FD16F8" w:rsidRPr="00A52C57" w:rsidRDefault="00FD16F8" w:rsidP="00FD16F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عقدة الطابق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الطابق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التسوية</w:t>
            </w:r>
            <w:r w:rsidR="00AC7E53">
              <w:rPr>
                <w:rFonts w:hint="cs"/>
                <w:sz w:val="24"/>
                <w:szCs w:val="24"/>
                <w:rtl/>
              </w:rPr>
              <w:t xml:space="preserve"> قرميد</w:t>
            </w:r>
          </w:p>
        </w:tc>
        <w:tc>
          <w:tcPr>
            <w:tcW w:w="929" w:type="dxa"/>
          </w:tcPr>
          <w:p w14:paraId="6D1E4814" w14:textId="2A7E6B3C" w:rsidR="00FD16F8" w:rsidRPr="00A52C57" w:rsidRDefault="00036BB3" w:rsidP="00FD16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C670CA" w:rsidRPr="00A52C57" w14:paraId="3EEBFF15" w14:textId="77777777" w:rsidTr="00036BB3">
        <w:trPr>
          <w:trHeight w:val="642"/>
        </w:trPr>
        <w:tc>
          <w:tcPr>
            <w:tcW w:w="3061" w:type="dxa"/>
          </w:tcPr>
          <w:p w14:paraId="0E808650" w14:textId="427E9DCB" w:rsidR="00C670CA" w:rsidRPr="00A52C57" w:rsidRDefault="00221D50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40800</w:t>
            </w:r>
          </w:p>
        </w:tc>
        <w:tc>
          <w:tcPr>
            <w:tcW w:w="1170" w:type="dxa"/>
          </w:tcPr>
          <w:p w14:paraId="73AD55C5" w14:textId="67241761" w:rsidR="00C670CA" w:rsidRPr="00A52C57" w:rsidRDefault="00221D50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60</w:t>
            </w:r>
          </w:p>
        </w:tc>
        <w:tc>
          <w:tcPr>
            <w:tcW w:w="1260" w:type="dxa"/>
          </w:tcPr>
          <w:p w14:paraId="5BC054EF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680</w:t>
            </w:r>
            <w:r w:rsidR="00C670CA" w:rsidRPr="00A52C5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C670CA">
              <w:rPr>
                <w:rFonts w:hint="cs"/>
                <w:sz w:val="24"/>
                <w:szCs w:val="24"/>
                <w:rtl/>
              </w:rPr>
              <w:t>م2</w:t>
            </w:r>
          </w:p>
        </w:tc>
        <w:tc>
          <w:tcPr>
            <w:tcW w:w="3571" w:type="dxa"/>
          </w:tcPr>
          <w:p w14:paraId="7C874417" w14:textId="27D6AF26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حجر</w:t>
            </w:r>
            <w:r w:rsidR="00FD16F8">
              <w:rPr>
                <w:rFonts w:hint="cs"/>
                <w:sz w:val="24"/>
                <w:szCs w:val="24"/>
                <w:rtl/>
              </w:rPr>
              <w:t xml:space="preserve"> الطابق </w:t>
            </w:r>
            <w:r w:rsidR="008A0C9C">
              <w:rPr>
                <w:rFonts w:hint="cs"/>
                <w:sz w:val="24"/>
                <w:szCs w:val="24"/>
                <w:rtl/>
              </w:rPr>
              <w:t>الأرضي والأول</w:t>
            </w:r>
            <w:r w:rsidR="00221D50">
              <w:rPr>
                <w:rFonts w:hint="cs"/>
                <w:sz w:val="24"/>
                <w:szCs w:val="24"/>
                <w:rtl/>
              </w:rPr>
              <w:t xml:space="preserve"> مع مصانعة</w:t>
            </w:r>
          </w:p>
        </w:tc>
        <w:tc>
          <w:tcPr>
            <w:tcW w:w="929" w:type="dxa"/>
          </w:tcPr>
          <w:p w14:paraId="6C4C1C71" w14:textId="605594D7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C670CA" w:rsidRPr="00A52C57" w14:paraId="24502AD5" w14:textId="77777777" w:rsidTr="00036BB3">
        <w:trPr>
          <w:trHeight w:val="458"/>
        </w:trPr>
        <w:tc>
          <w:tcPr>
            <w:tcW w:w="3061" w:type="dxa"/>
          </w:tcPr>
          <w:p w14:paraId="7EA58EFC" w14:textId="37322C8F" w:rsidR="00C670CA" w:rsidRPr="00A52C57" w:rsidRDefault="00AC7E53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23800</w:t>
            </w:r>
          </w:p>
        </w:tc>
        <w:tc>
          <w:tcPr>
            <w:tcW w:w="1170" w:type="dxa"/>
          </w:tcPr>
          <w:p w14:paraId="306B48E4" w14:textId="4E5221E1" w:rsidR="00C670CA" w:rsidRPr="00A52C57" w:rsidRDefault="00AC7E53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35</w:t>
            </w:r>
          </w:p>
        </w:tc>
        <w:tc>
          <w:tcPr>
            <w:tcW w:w="1260" w:type="dxa"/>
          </w:tcPr>
          <w:p w14:paraId="1ED829AC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680</w:t>
            </w:r>
            <w:r w:rsidR="00C670CA" w:rsidRPr="00A52C5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C670CA">
              <w:rPr>
                <w:rFonts w:hint="cs"/>
                <w:sz w:val="24"/>
                <w:szCs w:val="24"/>
                <w:rtl/>
              </w:rPr>
              <w:t>م2</w:t>
            </w:r>
          </w:p>
        </w:tc>
        <w:tc>
          <w:tcPr>
            <w:tcW w:w="3571" w:type="dxa"/>
          </w:tcPr>
          <w:p w14:paraId="65C372F7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اجرة مصانعة عظم</w:t>
            </w:r>
          </w:p>
        </w:tc>
        <w:tc>
          <w:tcPr>
            <w:tcW w:w="929" w:type="dxa"/>
          </w:tcPr>
          <w:p w14:paraId="161E5283" w14:textId="6AE43B8E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C670CA" w:rsidRPr="00A52C57" w14:paraId="7C72B927" w14:textId="77777777" w:rsidTr="00036BB3">
        <w:trPr>
          <w:trHeight w:val="512"/>
        </w:trPr>
        <w:tc>
          <w:tcPr>
            <w:tcW w:w="3061" w:type="dxa"/>
          </w:tcPr>
          <w:p w14:paraId="3287EC8B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8500</w:t>
            </w:r>
          </w:p>
        </w:tc>
        <w:tc>
          <w:tcPr>
            <w:tcW w:w="1170" w:type="dxa"/>
          </w:tcPr>
          <w:p w14:paraId="238A6F0F" w14:textId="77777777" w:rsidR="00C670CA" w:rsidRPr="00A52C57" w:rsidRDefault="00300D19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260" w:type="dxa"/>
          </w:tcPr>
          <w:p w14:paraId="10D34EC5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850</w:t>
            </w:r>
            <w:r w:rsidR="00300D19">
              <w:rPr>
                <w:rFonts w:hint="cs"/>
                <w:sz w:val="24"/>
                <w:szCs w:val="24"/>
                <w:rtl/>
              </w:rPr>
              <w:t xml:space="preserve"> م2</w:t>
            </w:r>
          </w:p>
        </w:tc>
        <w:tc>
          <w:tcPr>
            <w:tcW w:w="3571" w:type="dxa"/>
          </w:tcPr>
          <w:p w14:paraId="15819783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اعمال الكحلة</w:t>
            </w:r>
          </w:p>
        </w:tc>
        <w:tc>
          <w:tcPr>
            <w:tcW w:w="929" w:type="dxa"/>
          </w:tcPr>
          <w:p w14:paraId="279E3C0E" w14:textId="7C40F3DA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C670CA" w:rsidRPr="00A52C57" w14:paraId="1CAC48DE" w14:textId="77777777" w:rsidTr="00036BB3">
        <w:trPr>
          <w:trHeight w:val="458"/>
        </w:trPr>
        <w:tc>
          <w:tcPr>
            <w:tcW w:w="3061" w:type="dxa"/>
          </w:tcPr>
          <w:p w14:paraId="583605BA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10000</w:t>
            </w:r>
          </w:p>
        </w:tc>
        <w:tc>
          <w:tcPr>
            <w:tcW w:w="1170" w:type="dxa"/>
          </w:tcPr>
          <w:p w14:paraId="2B869474" w14:textId="77777777" w:rsidR="00C670CA" w:rsidRPr="00A52C57" w:rsidRDefault="00300D19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260" w:type="dxa"/>
          </w:tcPr>
          <w:p w14:paraId="64F9DE7C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1000</w:t>
            </w:r>
            <w:r w:rsidR="00300D19">
              <w:rPr>
                <w:rFonts w:hint="cs"/>
                <w:sz w:val="24"/>
                <w:szCs w:val="24"/>
                <w:rtl/>
              </w:rPr>
              <w:t xml:space="preserve"> م2</w:t>
            </w:r>
          </w:p>
        </w:tc>
        <w:tc>
          <w:tcPr>
            <w:tcW w:w="3571" w:type="dxa"/>
          </w:tcPr>
          <w:p w14:paraId="60D92BAA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 xml:space="preserve">اعمال الطوب (10 سم </w:t>
            </w:r>
            <w:proofErr w:type="gramStart"/>
            <w:r w:rsidRPr="00A52C57">
              <w:rPr>
                <w:rFonts w:hint="cs"/>
                <w:sz w:val="24"/>
                <w:szCs w:val="24"/>
                <w:rtl/>
              </w:rPr>
              <w:t>و 20سم</w:t>
            </w:r>
            <w:proofErr w:type="gramEnd"/>
            <w:r w:rsidRPr="00A52C57"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929" w:type="dxa"/>
          </w:tcPr>
          <w:p w14:paraId="066CF2D3" w14:textId="6EC8CD4E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C670CA" w:rsidRPr="00A52C57" w14:paraId="2E6C51BA" w14:textId="77777777" w:rsidTr="00036BB3">
        <w:trPr>
          <w:trHeight w:val="512"/>
        </w:trPr>
        <w:tc>
          <w:tcPr>
            <w:tcW w:w="3061" w:type="dxa"/>
          </w:tcPr>
          <w:p w14:paraId="187439AD" w14:textId="77777777" w:rsidR="008A0C9C" w:rsidRPr="00A52C57" w:rsidRDefault="00807019" w:rsidP="008A0C9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10000</w:t>
            </w:r>
          </w:p>
        </w:tc>
        <w:tc>
          <w:tcPr>
            <w:tcW w:w="1170" w:type="dxa"/>
          </w:tcPr>
          <w:p w14:paraId="3DD57132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30000</w:t>
            </w:r>
          </w:p>
        </w:tc>
        <w:tc>
          <w:tcPr>
            <w:tcW w:w="1260" w:type="dxa"/>
          </w:tcPr>
          <w:p w14:paraId="406472B7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مقطوع</w:t>
            </w:r>
          </w:p>
        </w:tc>
        <w:tc>
          <w:tcPr>
            <w:tcW w:w="3571" w:type="dxa"/>
          </w:tcPr>
          <w:p w14:paraId="6891B15E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 xml:space="preserve">مواد صحية </w:t>
            </w:r>
            <w:proofErr w:type="spellStart"/>
            <w:r w:rsidRPr="00A52C57">
              <w:rPr>
                <w:rFonts w:hint="cs"/>
                <w:sz w:val="24"/>
                <w:szCs w:val="24"/>
                <w:rtl/>
              </w:rPr>
              <w:t>للتأسس</w:t>
            </w:r>
            <w:proofErr w:type="spellEnd"/>
          </w:p>
        </w:tc>
        <w:tc>
          <w:tcPr>
            <w:tcW w:w="929" w:type="dxa"/>
          </w:tcPr>
          <w:p w14:paraId="384E49A7" w14:textId="488F43A9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C670CA" w:rsidRPr="00A52C57" w14:paraId="2E066951" w14:textId="77777777" w:rsidTr="00036BB3">
        <w:trPr>
          <w:trHeight w:val="503"/>
        </w:trPr>
        <w:tc>
          <w:tcPr>
            <w:tcW w:w="3061" w:type="dxa"/>
          </w:tcPr>
          <w:p w14:paraId="0C88200B" w14:textId="0DEE24DD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45000</w:t>
            </w:r>
          </w:p>
        </w:tc>
        <w:tc>
          <w:tcPr>
            <w:tcW w:w="1170" w:type="dxa"/>
          </w:tcPr>
          <w:p w14:paraId="5D4206CF" w14:textId="414A9BB1" w:rsidR="00C670CA" w:rsidRPr="00A52C57" w:rsidRDefault="00AC7E53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45000</w:t>
            </w:r>
          </w:p>
        </w:tc>
        <w:tc>
          <w:tcPr>
            <w:tcW w:w="1260" w:type="dxa"/>
          </w:tcPr>
          <w:p w14:paraId="490C119C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مقطوع</w:t>
            </w:r>
          </w:p>
        </w:tc>
        <w:tc>
          <w:tcPr>
            <w:tcW w:w="3571" w:type="dxa"/>
          </w:tcPr>
          <w:p w14:paraId="6F0C626A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مواد كهربائية للتأسيس</w:t>
            </w:r>
          </w:p>
        </w:tc>
        <w:tc>
          <w:tcPr>
            <w:tcW w:w="929" w:type="dxa"/>
          </w:tcPr>
          <w:p w14:paraId="4928670E" w14:textId="5B10B4ED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C670CA" w:rsidRPr="00A52C57" w14:paraId="1335DBDF" w14:textId="77777777" w:rsidTr="00036BB3">
        <w:trPr>
          <w:trHeight w:val="467"/>
        </w:trPr>
        <w:tc>
          <w:tcPr>
            <w:tcW w:w="3061" w:type="dxa"/>
          </w:tcPr>
          <w:p w14:paraId="47030B1D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12750</w:t>
            </w:r>
          </w:p>
        </w:tc>
        <w:tc>
          <w:tcPr>
            <w:tcW w:w="1170" w:type="dxa"/>
          </w:tcPr>
          <w:p w14:paraId="5ACE2456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15</w:t>
            </w:r>
          </w:p>
        </w:tc>
        <w:tc>
          <w:tcPr>
            <w:tcW w:w="1260" w:type="dxa"/>
          </w:tcPr>
          <w:p w14:paraId="3154D80D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850</w:t>
            </w:r>
            <w:r w:rsidR="00C670CA" w:rsidRPr="00A52C57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C670CA">
              <w:rPr>
                <w:rFonts w:hint="cs"/>
                <w:sz w:val="24"/>
                <w:szCs w:val="24"/>
                <w:rtl/>
              </w:rPr>
              <w:t>م2</w:t>
            </w:r>
          </w:p>
        </w:tc>
        <w:tc>
          <w:tcPr>
            <w:tcW w:w="3571" w:type="dxa"/>
          </w:tcPr>
          <w:p w14:paraId="1EF13847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اعمال القصارة مع مصانعة</w:t>
            </w:r>
          </w:p>
        </w:tc>
        <w:tc>
          <w:tcPr>
            <w:tcW w:w="929" w:type="dxa"/>
          </w:tcPr>
          <w:p w14:paraId="2708AF32" w14:textId="4D636566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C670CA" w:rsidRPr="00A52C57" w14:paraId="20300C04" w14:textId="77777777" w:rsidTr="00036BB3">
        <w:trPr>
          <w:trHeight w:val="458"/>
        </w:trPr>
        <w:tc>
          <w:tcPr>
            <w:tcW w:w="3061" w:type="dxa"/>
          </w:tcPr>
          <w:p w14:paraId="1440B129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27000</w:t>
            </w:r>
          </w:p>
        </w:tc>
        <w:tc>
          <w:tcPr>
            <w:tcW w:w="1170" w:type="dxa"/>
          </w:tcPr>
          <w:p w14:paraId="10D93FC0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30</w:t>
            </w:r>
          </w:p>
        </w:tc>
        <w:tc>
          <w:tcPr>
            <w:tcW w:w="1260" w:type="dxa"/>
          </w:tcPr>
          <w:p w14:paraId="796F51A8" w14:textId="77777777" w:rsidR="00C670CA" w:rsidRPr="00A52C57" w:rsidRDefault="008A0C9C" w:rsidP="006202E6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900</w:t>
            </w:r>
          </w:p>
        </w:tc>
        <w:tc>
          <w:tcPr>
            <w:tcW w:w="3571" w:type="dxa"/>
          </w:tcPr>
          <w:p w14:paraId="3E9CA0FA" w14:textId="77777777" w:rsidR="00C670CA" w:rsidRPr="00A52C57" w:rsidRDefault="00C670CA" w:rsidP="006202E6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بلاط ارضي وجدران مع مصانعة</w:t>
            </w:r>
          </w:p>
        </w:tc>
        <w:tc>
          <w:tcPr>
            <w:tcW w:w="929" w:type="dxa"/>
          </w:tcPr>
          <w:p w14:paraId="19D875E8" w14:textId="68F65D53" w:rsidR="00C670CA" w:rsidRPr="00A52C57" w:rsidRDefault="00036BB3" w:rsidP="006202E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036BB3" w:rsidRPr="00A52C57" w14:paraId="3F23B67B" w14:textId="77777777" w:rsidTr="00220ECC">
        <w:trPr>
          <w:trHeight w:val="512"/>
        </w:trPr>
        <w:tc>
          <w:tcPr>
            <w:tcW w:w="3061" w:type="dxa"/>
          </w:tcPr>
          <w:p w14:paraId="15F427E7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lastRenderedPageBreak/>
              <w:t>13800</w:t>
            </w:r>
          </w:p>
        </w:tc>
        <w:tc>
          <w:tcPr>
            <w:tcW w:w="1170" w:type="dxa"/>
          </w:tcPr>
          <w:p w14:paraId="52AB9917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60</w:t>
            </w:r>
          </w:p>
        </w:tc>
        <w:tc>
          <w:tcPr>
            <w:tcW w:w="1260" w:type="dxa"/>
          </w:tcPr>
          <w:p w14:paraId="1C1CEED5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230 م2 </w:t>
            </w:r>
          </w:p>
        </w:tc>
        <w:tc>
          <w:tcPr>
            <w:tcW w:w="3571" w:type="dxa"/>
          </w:tcPr>
          <w:p w14:paraId="1D03354D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السور الخارجي حجر مع مصانعة</w:t>
            </w:r>
          </w:p>
        </w:tc>
        <w:tc>
          <w:tcPr>
            <w:tcW w:w="929" w:type="dxa"/>
          </w:tcPr>
          <w:p w14:paraId="1F208F3C" w14:textId="053D7CB3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036BB3" w:rsidRPr="00A52C57" w14:paraId="40D7589D" w14:textId="77777777" w:rsidTr="00220ECC">
        <w:trPr>
          <w:trHeight w:val="512"/>
        </w:trPr>
        <w:tc>
          <w:tcPr>
            <w:tcW w:w="3061" w:type="dxa"/>
          </w:tcPr>
          <w:p w14:paraId="581C63AD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20000</w:t>
            </w:r>
          </w:p>
        </w:tc>
        <w:tc>
          <w:tcPr>
            <w:tcW w:w="1170" w:type="dxa"/>
          </w:tcPr>
          <w:p w14:paraId="5428B944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مقطوع</w:t>
            </w:r>
          </w:p>
        </w:tc>
        <w:tc>
          <w:tcPr>
            <w:tcW w:w="1260" w:type="dxa"/>
          </w:tcPr>
          <w:p w14:paraId="3958423E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60 م3</w:t>
            </w:r>
          </w:p>
        </w:tc>
        <w:tc>
          <w:tcPr>
            <w:tcW w:w="3571" w:type="dxa"/>
          </w:tcPr>
          <w:p w14:paraId="09F20484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البئر عدد 2</w:t>
            </w:r>
          </w:p>
        </w:tc>
        <w:tc>
          <w:tcPr>
            <w:tcW w:w="929" w:type="dxa"/>
          </w:tcPr>
          <w:p w14:paraId="24A3F414" w14:textId="1E558461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036BB3" w:rsidRPr="00A52C57" w14:paraId="63580E8D" w14:textId="77777777" w:rsidTr="00220ECC">
        <w:trPr>
          <w:trHeight w:val="512"/>
        </w:trPr>
        <w:tc>
          <w:tcPr>
            <w:tcW w:w="3061" w:type="dxa"/>
          </w:tcPr>
          <w:p w14:paraId="206F6577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16000</w:t>
            </w:r>
          </w:p>
        </w:tc>
        <w:tc>
          <w:tcPr>
            <w:tcW w:w="1170" w:type="dxa"/>
          </w:tcPr>
          <w:p w14:paraId="6C944551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مقطوع</w:t>
            </w:r>
          </w:p>
        </w:tc>
        <w:tc>
          <w:tcPr>
            <w:tcW w:w="1260" w:type="dxa"/>
          </w:tcPr>
          <w:p w14:paraId="0F343262" w14:textId="77777777" w:rsidR="00036BB3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45 م3</w:t>
            </w:r>
          </w:p>
        </w:tc>
        <w:tc>
          <w:tcPr>
            <w:tcW w:w="3571" w:type="dxa"/>
          </w:tcPr>
          <w:p w14:paraId="607D9A1D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حفرة صماء عدد 2</w:t>
            </w:r>
          </w:p>
        </w:tc>
        <w:tc>
          <w:tcPr>
            <w:tcW w:w="929" w:type="dxa"/>
          </w:tcPr>
          <w:p w14:paraId="4D8E336F" w14:textId="4C6E2C1D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52C57"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036BB3" w:rsidRPr="00A52C57" w14:paraId="13218EFA" w14:textId="77777777" w:rsidTr="00220ECC">
        <w:trPr>
          <w:trHeight w:val="512"/>
        </w:trPr>
        <w:tc>
          <w:tcPr>
            <w:tcW w:w="3061" w:type="dxa"/>
          </w:tcPr>
          <w:p w14:paraId="44332046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13500</w:t>
            </w:r>
          </w:p>
        </w:tc>
        <w:tc>
          <w:tcPr>
            <w:tcW w:w="1170" w:type="dxa"/>
          </w:tcPr>
          <w:p w14:paraId="7869EA3A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300</w:t>
            </w:r>
          </w:p>
        </w:tc>
        <w:tc>
          <w:tcPr>
            <w:tcW w:w="1260" w:type="dxa"/>
          </w:tcPr>
          <w:p w14:paraId="124BBA3E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45</w:t>
            </w:r>
            <w:r w:rsidRPr="00A52C57"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>م2</w:t>
            </w:r>
          </w:p>
        </w:tc>
        <w:tc>
          <w:tcPr>
            <w:tcW w:w="3571" w:type="dxa"/>
          </w:tcPr>
          <w:p w14:paraId="7E34AA12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مطبخ خشب</w:t>
            </w:r>
          </w:p>
        </w:tc>
        <w:tc>
          <w:tcPr>
            <w:tcW w:w="929" w:type="dxa"/>
          </w:tcPr>
          <w:p w14:paraId="456D74AB" w14:textId="6DCC129A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036BB3" w:rsidRPr="00A52C57" w14:paraId="4B0B3661" w14:textId="77777777" w:rsidTr="00220ECC">
        <w:trPr>
          <w:trHeight w:val="503"/>
        </w:trPr>
        <w:tc>
          <w:tcPr>
            <w:tcW w:w="3061" w:type="dxa"/>
          </w:tcPr>
          <w:p w14:paraId="0976D1E8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34000</w:t>
            </w:r>
          </w:p>
        </w:tc>
        <w:tc>
          <w:tcPr>
            <w:tcW w:w="1170" w:type="dxa"/>
          </w:tcPr>
          <w:p w14:paraId="2E5F76E4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200</w:t>
            </w:r>
          </w:p>
        </w:tc>
        <w:tc>
          <w:tcPr>
            <w:tcW w:w="1260" w:type="dxa"/>
          </w:tcPr>
          <w:p w14:paraId="1F60D8DB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170</w:t>
            </w:r>
            <w:r w:rsidRPr="00A52C57"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>م2</w:t>
            </w:r>
          </w:p>
        </w:tc>
        <w:tc>
          <w:tcPr>
            <w:tcW w:w="3571" w:type="dxa"/>
          </w:tcPr>
          <w:p w14:paraId="616BFCBC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المنيوم شبابيك</w:t>
            </w:r>
          </w:p>
        </w:tc>
        <w:tc>
          <w:tcPr>
            <w:tcW w:w="929" w:type="dxa"/>
          </w:tcPr>
          <w:p w14:paraId="06CB9476" w14:textId="59F160C4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15</w:t>
            </w:r>
          </w:p>
        </w:tc>
      </w:tr>
      <w:tr w:rsidR="00036BB3" w:rsidRPr="00A52C57" w14:paraId="5AB19B8B" w14:textId="77777777" w:rsidTr="00220ECC">
        <w:trPr>
          <w:trHeight w:val="485"/>
        </w:trPr>
        <w:tc>
          <w:tcPr>
            <w:tcW w:w="3061" w:type="dxa"/>
          </w:tcPr>
          <w:p w14:paraId="0831F3F8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1950</w:t>
            </w:r>
          </w:p>
        </w:tc>
        <w:tc>
          <w:tcPr>
            <w:tcW w:w="1170" w:type="dxa"/>
          </w:tcPr>
          <w:p w14:paraId="7F692491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150</w:t>
            </w:r>
          </w:p>
        </w:tc>
        <w:tc>
          <w:tcPr>
            <w:tcW w:w="1260" w:type="dxa"/>
          </w:tcPr>
          <w:p w14:paraId="7FACC6B5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 xml:space="preserve">عدد </w:t>
            </w:r>
            <w:r>
              <w:rPr>
                <w:rFonts w:hint="cs"/>
                <w:sz w:val="24"/>
                <w:szCs w:val="24"/>
                <w:rtl/>
              </w:rPr>
              <w:t>13</w:t>
            </w:r>
          </w:p>
        </w:tc>
        <w:tc>
          <w:tcPr>
            <w:tcW w:w="3571" w:type="dxa"/>
          </w:tcPr>
          <w:p w14:paraId="22500DA9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ابواب خشب</w:t>
            </w:r>
          </w:p>
        </w:tc>
        <w:tc>
          <w:tcPr>
            <w:tcW w:w="929" w:type="dxa"/>
          </w:tcPr>
          <w:p w14:paraId="7428C244" w14:textId="1493E36D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16</w:t>
            </w:r>
          </w:p>
        </w:tc>
      </w:tr>
      <w:tr w:rsidR="00036BB3" w:rsidRPr="00A52C57" w14:paraId="7C0648F0" w14:textId="77777777" w:rsidTr="00220ECC">
        <w:trPr>
          <w:trHeight w:val="458"/>
        </w:trPr>
        <w:tc>
          <w:tcPr>
            <w:tcW w:w="3061" w:type="dxa"/>
          </w:tcPr>
          <w:p w14:paraId="6AA9129D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8000</w:t>
            </w:r>
          </w:p>
        </w:tc>
        <w:tc>
          <w:tcPr>
            <w:tcW w:w="1170" w:type="dxa"/>
          </w:tcPr>
          <w:p w14:paraId="733BF92F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800</w:t>
            </w:r>
          </w:p>
        </w:tc>
        <w:tc>
          <w:tcPr>
            <w:tcW w:w="1260" w:type="dxa"/>
          </w:tcPr>
          <w:p w14:paraId="5ED36C58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 xml:space="preserve">عدد </w:t>
            </w:r>
            <w:r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3571" w:type="dxa"/>
          </w:tcPr>
          <w:p w14:paraId="6FF057F0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ابواب حديد</w:t>
            </w:r>
          </w:p>
        </w:tc>
        <w:tc>
          <w:tcPr>
            <w:tcW w:w="929" w:type="dxa"/>
          </w:tcPr>
          <w:p w14:paraId="726A8892" w14:textId="7D140349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17</w:t>
            </w:r>
          </w:p>
        </w:tc>
      </w:tr>
      <w:tr w:rsidR="00036BB3" w:rsidRPr="00A52C57" w14:paraId="18697CBE" w14:textId="77777777" w:rsidTr="00220ECC">
        <w:trPr>
          <w:trHeight w:val="440"/>
        </w:trPr>
        <w:tc>
          <w:tcPr>
            <w:tcW w:w="3061" w:type="dxa"/>
          </w:tcPr>
          <w:p w14:paraId="182921CA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13000</w:t>
            </w:r>
          </w:p>
        </w:tc>
        <w:tc>
          <w:tcPr>
            <w:tcW w:w="1170" w:type="dxa"/>
          </w:tcPr>
          <w:p w14:paraId="7D020CEF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10</w:t>
            </w:r>
          </w:p>
        </w:tc>
        <w:tc>
          <w:tcPr>
            <w:tcW w:w="1260" w:type="dxa"/>
          </w:tcPr>
          <w:p w14:paraId="52B722C3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1300</w:t>
            </w:r>
          </w:p>
        </w:tc>
        <w:tc>
          <w:tcPr>
            <w:tcW w:w="3571" w:type="dxa"/>
          </w:tcPr>
          <w:p w14:paraId="56BD6915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 xml:space="preserve">دهان </w:t>
            </w:r>
            <w:proofErr w:type="gramStart"/>
            <w:r w:rsidRPr="00A52C57">
              <w:rPr>
                <w:rFonts w:hint="cs"/>
                <w:sz w:val="24"/>
                <w:szCs w:val="24"/>
                <w:rtl/>
              </w:rPr>
              <w:t>و طراشة</w:t>
            </w:r>
            <w:proofErr w:type="gramEnd"/>
          </w:p>
        </w:tc>
        <w:tc>
          <w:tcPr>
            <w:tcW w:w="929" w:type="dxa"/>
          </w:tcPr>
          <w:p w14:paraId="3B752717" w14:textId="62B8FF5F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18</w:t>
            </w:r>
          </w:p>
        </w:tc>
      </w:tr>
      <w:tr w:rsidR="00036BB3" w:rsidRPr="00A52C57" w14:paraId="17F1D790" w14:textId="77777777" w:rsidTr="00220ECC">
        <w:trPr>
          <w:trHeight w:val="440"/>
        </w:trPr>
        <w:tc>
          <w:tcPr>
            <w:tcW w:w="3061" w:type="dxa"/>
          </w:tcPr>
          <w:p w14:paraId="21E34145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30000</w:t>
            </w:r>
          </w:p>
        </w:tc>
        <w:tc>
          <w:tcPr>
            <w:tcW w:w="1170" w:type="dxa"/>
          </w:tcPr>
          <w:p w14:paraId="264BA90B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30000</w:t>
            </w:r>
          </w:p>
        </w:tc>
        <w:tc>
          <w:tcPr>
            <w:tcW w:w="1260" w:type="dxa"/>
          </w:tcPr>
          <w:p w14:paraId="3FA0CE95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مقطوع</w:t>
            </w:r>
          </w:p>
        </w:tc>
        <w:tc>
          <w:tcPr>
            <w:tcW w:w="3571" w:type="dxa"/>
          </w:tcPr>
          <w:p w14:paraId="1721FDD4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مواد صحية ابيض</w:t>
            </w:r>
          </w:p>
        </w:tc>
        <w:tc>
          <w:tcPr>
            <w:tcW w:w="929" w:type="dxa"/>
          </w:tcPr>
          <w:p w14:paraId="0E135D60" w14:textId="76A71465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19</w:t>
            </w:r>
          </w:p>
        </w:tc>
      </w:tr>
      <w:tr w:rsidR="00036BB3" w:rsidRPr="00A52C57" w14:paraId="493EE7F9" w14:textId="77777777" w:rsidTr="00220ECC">
        <w:trPr>
          <w:trHeight w:val="440"/>
        </w:trPr>
        <w:tc>
          <w:tcPr>
            <w:tcW w:w="3061" w:type="dxa"/>
          </w:tcPr>
          <w:p w14:paraId="33E75ED1" w14:textId="77777777" w:rsidR="00036BB3" w:rsidRPr="00E13FA6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40000</w:t>
            </w:r>
          </w:p>
        </w:tc>
        <w:tc>
          <w:tcPr>
            <w:tcW w:w="1170" w:type="dxa"/>
          </w:tcPr>
          <w:p w14:paraId="4E2D57E9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40000</w:t>
            </w:r>
          </w:p>
        </w:tc>
        <w:tc>
          <w:tcPr>
            <w:tcW w:w="1260" w:type="dxa"/>
          </w:tcPr>
          <w:p w14:paraId="3C925345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مقطوع</w:t>
            </w:r>
          </w:p>
        </w:tc>
        <w:tc>
          <w:tcPr>
            <w:tcW w:w="3571" w:type="dxa"/>
          </w:tcPr>
          <w:p w14:paraId="54915ECC" w14:textId="77777777" w:rsidR="00036BB3" w:rsidRPr="00A52C57" w:rsidRDefault="00036BB3" w:rsidP="00220ECC">
            <w:pPr>
              <w:jc w:val="center"/>
              <w:rPr>
                <w:sz w:val="24"/>
                <w:szCs w:val="24"/>
                <w:rtl/>
              </w:rPr>
            </w:pPr>
            <w:r w:rsidRPr="00A52C57">
              <w:rPr>
                <w:rFonts w:hint="cs"/>
                <w:sz w:val="24"/>
                <w:szCs w:val="24"/>
                <w:rtl/>
              </w:rPr>
              <w:t>تجهيزات كهربائية</w:t>
            </w:r>
          </w:p>
        </w:tc>
        <w:tc>
          <w:tcPr>
            <w:tcW w:w="929" w:type="dxa"/>
          </w:tcPr>
          <w:p w14:paraId="67EEA50E" w14:textId="2BDEAF97" w:rsidR="00036BB3" w:rsidRPr="00A52C57" w:rsidRDefault="00036BB3" w:rsidP="00220EC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20</w:t>
            </w:r>
          </w:p>
        </w:tc>
      </w:tr>
      <w:tr w:rsidR="00036BB3" w:rsidRPr="00A52C57" w14:paraId="0C21FD56" w14:textId="77777777" w:rsidTr="00036BB3">
        <w:trPr>
          <w:trHeight w:val="58"/>
        </w:trPr>
        <w:tc>
          <w:tcPr>
            <w:tcW w:w="3061" w:type="dxa"/>
          </w:tcPr>
          <w:p w14:paraId="311A8AD8" w14:textId="77777777" w:rsidR="00036BB3" w:rsidRDefault="00036BB3" w:rsidP="006202E6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70" w:type="dxa"/>
          </w:tcPr>
          <w:p w14:paraId="624D3C7C" w14:textId="77777777" w:rsidR="00036BB3" w:rsidRPr="00A52C57" w:rsidRDefault="00036BB3" w:rsidP="006202E6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48164DD8" w14:textId="77777777" w:rsidR="00036BB3" w:rsidRDefault="00036BB3" w:rsidP="006202E6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571" w:type="dxa"/>
          </w:tcPr>
          <w:p w14:paraId="1AB5276B" w14:textId="77777777" w:rsidR="00036BB3" w:rsidRPr="00A52C57" w:rsidRDefault="00036BB3" w:rsidP="006202E6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29" w:type="dxa"/>
          </w:tcPr>
          <w:p w14:paraId="32B60671" w14:textId="77777777" w:rsidR="00036BB3" w:rsidRDefault="00036BB3" w:rsidP="006202E6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AC7E53" w:rsidRPr="00A52C57" w14:paraId="2D18DED9" w14:textId="77777777" w:rsidTr="00036BB3">
        <w:trPr>
          <w:trHeight w:val="512"/>
        </w:trPr>
        <w:tc>
          <w:tcPr>
            <w:tcW w:w="3061" w:type="dxa"/>
          </w:tcPr>
          <w:p w14:paraId="255D0B2E" w14:textId="77777777" w:rsidR="00AC7E53" w:rsidRDefault="00AC7E53" w:rsidP="006202E6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170" w:type="dxa"/>
          </w:tcPr>
          <w:p w14:paraId="7D82A905" w14:textId="77777777" w:rsidR="00AC7E53" w:rsidRDefault="00AC7E53" w:rsidP="006202E6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189B1656" w14:textId="77777777" w:rsidR="00AC7E53" w:rsidRDefault="00AC7E53" w:rsidP="006202E6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3571" w:type="dxa"/>
          </w:tcPr>
          <w:p w14:paraId="10B49BEA" w14:textId="77777777" w:rsidR="00AC7E53" w:rsidRDefault="00AC7E53" w:rsidP="006202E6">
            <w:pPr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929" w:type="dxa"/>
          </w:tcPr>
          <w:p w14:paraId="7BCE1C19" w14:textId="77777777" w:rsidR="00AC7E53" w:rsidRPr="00A52C57" w:rsidRDefault="00AC7E53" w:rsidP="006202E6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670CA" w:rsidRPr="00A52C57" w14:paraId="6182166D" w14:textId="77777777" w:rsidTr="00036BB3">
        <w:trPr>
          <w:trHeight w:val="642"/>
        </w:trPr>
        <w:tc>
          <w:tcPr>
            <w:tcW w:w="3061" w:type="dxa"/>
          </w:tcPr>
          <w:p w14:paraId="4AB11CA0" w14:textId="324227C1" w:rsidR="00C670CA" w:rsidRPr="00A52C57" w:rsidRDefault="005E34E5" w:rsidP="002A5F0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448,400</w:t>
            </w:r>
            <w:r w:rsidR="00C670CA" w:rsidRPr="00A52C57">
              <w:rPr>
                <w:rFonts w:hint="cs"/>
                <w:b/>
                <w:bCs/>
                <w:sz w:val="28"/>
                <w:szCs w:val="28"/>
                <w:rtl/>
              </w:rPr>
              <w:t xml:space="preserve"> دولار</w:t>
            </w:r>
          </w:p>
        </w:tc>
        <w:tc>
          <w:tcPr>
            <w:tcW w:w="1170" w:type="dxa"/>
          </w:tcPr>
          <w:p w14:paraId="07A40404" w14:textId="77777777" w:rsidR="00C670CA" w:rsidRPr="00A52C57" w:rsidRDefault="00C670CA" w:rsidP="006202E6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0" w:type="dxa"/>
          </w:tcPr>
          <w:p w14:paraId="3A3AB16B" w14:textId="77777777" w:rsidR="00C670CA" w:rsidRPr="00A52C57" w:rsidRDefault="00C670CA" w:rsidP="006202E6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71" w:type="dxa"/>
          </w:tcPr>
          <w:p w14:paraId="78B536E6" w14:textId="77777777" w:rsidR="00C670CA" w:rsidRPr="00A52C57" w:rsidRDefault="00C670CA" w:rsidP="006202E6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52C57">
              <w:rPr>
                <w:rFonts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  <w:tc>
          <w:tcPr>
            <w:tcW w:w="929" w:type="dxa"/>
          </w:tcPr>
          <w:p w14:paraId="5B081E5F" w14:textId="77777777" w:rsidR="00C670CA" w:rsidRPr="00A52C57" w:rsidRDefault="00C670CA" w:rsidP="006202E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6A32D5C" w14:textId="4D0E561E" w:rsidR="00C670CA" w:rsidRDefault="00C670CA" w:rsidP="00C670CA">
      <w:pPr>
        <w:bidi/>
        <w:rPr>
          <w:sz w:val="28"/>
          <w:szCs w:val="28"/>
          <w:rtl/>
        </w:rPr>
      </w:pPr>
    </w:p>
    <w:p w14:paraId="3A0AABF1" w14:textId="46731DBC" w:rsidR="00807019" w:rsidRDefault="00807019" w:rsidP="00807019">
      <w:pPr>
        <w:bidi/>
        <w:rPr>
          <w:sz w:val="28"/>
          <w:szCs w:val="28"/>
          <w:rtl/>
        </w:rPr>
      </w:pPr>
    </w:p>
    <w:p w14:paraId="49487F53" w14:textId="7D497EAC" w:rsidR="00807019" w:rsidRDefault="00807019" w:rsidP="00807019">
      <w:pPr>
        <w:bidi/>
        <w:rPr>
          <w:sz w:val="28"/>
          <w:szCs w:val="28"/>
          <w:rtl/>
        </w:rPr>
      </w:pPr>
    </w:p>
    <w:p w14:paraId="1DE2B28E" w14:textId="1CE8C01D" w:rsidR="00807019" w:rsidRDefault="00807019" w:rsidP="00807019">
      <w:pPr>
        <w:bidi/>
        <w:rPr>
          <w:sz w:val="28"/>
          <w:szCs w:val="28"/>
          <w:rtl/>
        </w:rPr>
      </w:pPr>
    </w:p>
    <w:p w14:paraId="281ED9CD" w14:textId="77777777" w:rsidR="00807019" w:rsidRDefault="00807019" w:rsidP="00807019">
      <w:pPr>
        <w:bidi/>
        <w:rPr>
          <w:sz w:val="28"/>
          <w:szCs w:val="28"/>
          <w:rtl/>
        </w:rPr>
      </w:pPr>
    </w:p>
    <w:p w14:paraId="4D10137D" w14:textId="77777777" w:rsidR="00C670CA" w:rsidRDefault="00C670CA" w:rsidP="00C670C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ملاحظة: مرفق مخطط معماري اولي للمشروع</w:t>
      </w:r>
      <w:r w:rsidR="0067713E">
        <w:rPr>
          <w:rFonts w:hint="cs"/>
          <w:sz w:val="28"/>
          <w:szCs w:val="28"/>
          <w:rtl/>
        </w:rPr>
        <w:t xml:space="preserve"> مع صور ثلاثية الأبعاد</w:t>
      </w:r>
    </w:p>
    <w:p w14:paraId="7CC87FEB" w14:textId="77777777" w:rsidR="00C670CA" w:rsidRDefault="00C670CA" w:rsidP="00C670CA">
      <w:pPr>
        <w:bidi/>
        <w:rPr>
          <w:sz w:val="28"/>
          <w:szCs w:val="28"/>
          <w:rtl/>
        </w:rPr>
      </w:pPr>
    </w:p>
    <w:p w14:paraId="32E04E96" w14:textId="77777777" w:rsidR="00C670CA" w:rsidRDefault="00C670CA" w:rsidP="00C670CA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وتقبلوا فائق الاحترام</w:t>
      </w:r>
    </w:p>
    <w:p w14:paraId="62339FD7" w14:textId="77777777" w:rsidR="00C670CA" w:rsidRPr="00B651F6" w:rsidRDefault="00C670CA" w:rsidP="00C670CA">
      <w:pPr>
        <w:bidi/>
        <w:rPr>
          <w:sz w:val="28"/>
          <w:szCs w:val="28"/>
          <w:rtl/>
        </w:rPr>
      </w:pPr>
    </w:p>
    <w:p w14:paraId="7187E2A7" w14:textId="77777777" w:rsidR="00C670CA" w:rsidRDefault="00C670CA" w:rsidP="00C670CA">
      <w:pPr>
        <w:bidi/>
        <w:rPr>
          <w:sz w:val="28"/>
          <w:szCs w:val="28"/>
          <w:rtl/>
        </w:rPr>
      </w:pPr>
    </w:p>
    <w:p w14:paraId="050F21EC" w14:textId="77777777" w:rsidR="00C670CA" w:rsidRDefault="00C670CA" w:rsidP="00C670CA">
      <w:pPr>
        <w:bidi/>
        <w:rPr>
          <w:sz w:val="28"/>
          <w:szCs w:val="28"/>
          <w:rtl/>
        </w:rPr>
      </w:pPr>
    </w:p>
    <w:p w14:paraId="30951AF3" w14:textId="77777777" w:rsidR="00C670CA" w:rsidRPr="00CE6F1E" w:rsidRDefault="00C670CA" w:rsidP="00C670CA">
      <w:pPr>
        <w:bidi/>
        <w:rPr>
          <w:sz w:val="28"/>
          <w:szCs w:val="28"/>
          <w:rtl/>
        </w:rPr>
      </w:pPr>
    </w:p>
    <w:p w14:paraId="6337A94D" w14:textId="77777777" w:rsidR="009501F2" w:rsidRPr="00C670CA" w:rsidRDefault="009501F2" w:rsidP="00C670CA">
      <w:pPr>
        <w:rPr>
          <w:rtl/>
          <w:lang w:bidi="ar-JO"/>
        </w:rPr>
      </w:pPr>
    </w:p>
    <w:sectPr w:rsidR="009501F2" w:rsidRPr="00C670CA" w:rsidSect="005701DB">
      <w:headerReference w:type="default" r:id="rId8"/>
      <w:footerReference w:type="default" r:id="rId9"/>
      <w:pgSz w:w="11906" w:h="16838"/>
      <w:pgMar w:top="2610" w:right="1274" w:bottom="1710" w:left="1276" w:header="1135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DA4CD" w14:textId="77777777" w:rsidR="000D322D" w:rsidRDefault="000D322D" w:rsidP="00E70749">
      <w:pPr>
        <w:spacing w:after="0"/>
      </w:pPr>
      <w:r>
        <w:separator/>
      </w:r>
    </w:p>
  </w:endnote>
  <w:endnote w:type="continuationSeparator" w:id="0">
    <w:p w14:paraId="1E1325B7" w14:textId="77777777" w:rsidR="000D322D" w:rsidRDefault="000D322D" w:rsidP="00E707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F DIN Text Arabic Medium">
    <w:panose1 w:val="00000000000000000000"/>
    <w:charset w:val="00"/>
    <w:family w:val="modern"/>
    <w:notTrueType/>
    <w:pitch w:val="variable"/>
    <w:sig w:usb0="800020AF" w:usb1="9000000A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E7F1F" w14:textId="77777777" w:rsidR="005701DB" w:rsidRDefault="005701DB" w:rsidP="005701DB">
    <w:pPr>
      <w:pStyle w:val="Footer"/>
    </w:pPr>
  </w:p>
  <w:p w14:paraId="3DFFAF37" w14:textId="77777777" w:rsidR="000751C5" w:rsidRDefault="000751C5" w:rsidP="000751C5">
    <w:pPr>
      <w:pStyle w:val="Footer"/>
      <w:tabs>
        <w:tab w:val="clear" w:pos="8306"/>
        <w:tab w:val="right" w:pos="9157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5D0146" w14:textId="77777777" w:rsidR="000D322D" w:rsidRDefault="000D322D" w:rsidP="00E70749">
      <w:pPr>
        <w:spacing w:after="0"/>
      </w:pPr>
      <w:r>
        <w:separator/>
      </w:r>
    </w:p>
  </w:footnote>
  <w:footnote w:type="continuationSeparator" w:id="0">
    <w:p w14:paraId="3795A269" w14:textId="77777777" w:rsidR="000D322D" w:rsidRDefault="000D322D" w:rsidP="00E7074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FEE31" w14:textId="77777777" w:rsidR="00E70749" w:rsidRDefault="00575319" w:rsidP="000D59DA">
    <w:pPr>
      <w:pStyle w:val="Header"/>
      <w:tabs>
        <w:tab w:val="clear" w:pos="4153"/>
        <w:tab w:val="clear" w:pos="8306"/>
        <w:tab w:val="center" w:pos="8830"/>
      </w:tabs>
      <w:ind w:right="-851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7688997" wp14:editId="6073557F">
          <wp:simplePos x="0" y="0"/>
          <wp:positionH relativeFrom="page">
            <wp:align>right</wp:align>
          </wp:positionH>
          <wp:positionV relativeFrom="paragraph">
            <wp:posOffset>-711201</wp:posOffset>
          </wp:positionV>
          <wp:extent cx="7543296" cy="10670115"/>
          <wp:effectExtent l="0" t="0" r="63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D3 letter header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296" cy="10670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6A5"/>
    <w:multiLevelType w:val="hybridMultilevel"/>
    <w:tmpl w:val="05A26BBA"/>
    <w:lvl w:ilvl="0" w:tplc="617C56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602702"/>
    <w:multiLevelType w:val="hybridMultilevel"/>
    <w:tmpl w:val="119CDA82"/>
    <w:lvl w:ilvl="0" w:tplc="BCEC5298">
      <w:start w:val="5000"/>
      <w:numFmt w:val="bullet"/>
      <w:lvlText w:val=""/>
      <w:lvlJc w:val="left"/>
      <w:pPr>
        <w:ind w:left="720" w:hanging="360"/>
      </w:pPr>
      <w:rPr>
        <w:rFonts w:ascii="Symbol" w:eastAsiaTheme="minorHAnsi" w:hAnsi="Symbol" w:cs="PF DIN Text Arabic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517CC"/>
    <w:multiLevelType w:val="hybridMultilevel"/>
    <w:tmpl w:val="1F0EC1A0"/>
    <w:lvl w:ilvl="0" w:tplc="9E42C0A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9E2BE1"/>
    <w:multiLevelType w:val="hybridMultilevel"/>
    <w:tmpl w:val="55CE162C"/>
    <w:lvl w:ilvl="0" w:tplc="9642D6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F22F4E"/>
    <w:multiLevelType w:val="hybridMultilevel"/>
    <w:tmpl w:val="F6D6F446"/>
    <w:lvl w:ilvl="0" w:tplc="8760D416">
      <w:start w:val="2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92F78"/>
    <w:multiLevelType w:val="hybridMultilevel"/>
    <w:tmpl w:val="5B8A1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F6FC4"/>
    <w:multiLevelType w:val="hybridMultilevel"/>
    <w:tmpl w:val="18FE13F4"/>
    <w:lvl w:ilvl="0" w:tplc="B1C08E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415AC"/>
    <w:multiLevelType w:val="hybridMultilevel"/>
    <w:tmpl w:val="2ECA7D4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581F0C"/>
    <w:multiLevelType w:val="hybridMultilevel"/>
    <w:tmpl w:val="83F01D42"/>
    <w:lvl w:ilvl="0" w:tplc="9EEC3E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3D11DE"/>
    <w:multiLevelType w:val="hybridMultilevel"/>
    <w:tmpl w:val="99C22474"/>
    <w:lvl w:ilvl="0" w:tplc="E842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9B2D36"/>
    <w:multiLevelType w:val="hybridMultilevel"/>
    <w:tmpl w:val="B164C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64AB2"/>
    <w:multiLevelType w:val="hybridMultilevel"/>
    <w:tmpl w:val="FA44B1F2"/>
    <w:lvl w:ilvl="0" w:tplc="E9A4C8A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E7F17"/>
    <w:multiLevelType w:val="hybridMultilevel"/>
    <w:tmpl w:val="A100FF50"/>
    <w:lvl w:ilvl="0" w:tplc="B1C08EE0">
      <w:start w:val="1"/>
      <w:numFmt w:val="upperLetter"/>
      <w:lvlText w:val="%1."/>
      <w:lvlJc w:val="left"/>
      <w:pPr>
        <w:ind w:left="21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66C3078"/>
    <w:multiLevelType w:val="hybridMultilevel"/>
    <w:tmpl w:val="F370A6AC"/>
    <w:lvl w:ilvl="0" w:tplc="8C8A1696">
      <w:start w:val="1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27E0797C"/>
    <w:multiLevelType w:val="hybridMultilevel"/>
    <w:tmpl w:val="EF74D98A"/>
    <w:lvl w:ilvl="0" w:tplc="CFEE6A0C">
      <w:start w:val="5000"/>
      <w:numFmt w:val="bullet"/>
      <w:lvlText w:val=""/>
      <w:lvlJc w:val="left"/>
      <w:pPr>
        <w:ind w:left="720" w:hanging="360"/>
      </w:pPr>
      <w:rPr>
        <w:rFonts w:ascii="Symbol" w:eastAsiaTheme="minorHAnsi" w:hAnsi="Symbol" w:cs="PF DIN Text Arabic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71F70"/>
    <w:multiLevelType w:val="multilevel"/>
    <w:tmpl w:val="9B2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816AE"/>
    <w:multiLevelType w:val="hybridMultilevel"/>
    <w:tmpl w:val="ECCCF004"/>
    <w:lvl w:ilvl="0" w:tplc="4B80F490">
      <w:start w:val="1"/>
      <w:numFmt w:val="bullet"/>
      <w:lvlText w:val=""/>
      <w:lvlJc w:val="left"/>
      <w:pPr>
        <w:ind w:left="609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50" w:hanging="360"/>
      </w:pPr>
      <w:rPr>
        <w:rFonts w:ascii="Wingdings" w:hAnsi="Wingdings" w:hint="default"/>
      </w:rPr>
    </w:lvl>
  </w:abstractNum>
  <w:abstractNum w:abstractNumId="17" w15:restartNumberingAfterBreak="0">
    <w:nsid w:val="3F1418CA"/>
    <w:multiLevelType w:val="multilevel"/>
    <w:tmpl w:val="805E113E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8" w15:restartNumberingAfterBreak="0">
    <w:nsid w:val="3FD17805"/>
    <w:multiLevelType w:val="multilevel"/>
    <w:tmpl w:val="552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E2B97"/>
    <w:multiLevelType w:val="hybridMultilevel"/>
    <w:tmpl w:val="772A1456"/>
    <w:lvl w:ilvl="0" w:tplc="A498079E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A337D"/>
    <w:multiLevelType w:val="hybridMultilevel"/>
    <w:tmpl w:val="DB26C6D4"/>
    <w:lvl w:ilvl="0" w:tplc="FE524986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612BCD"/>
    <w:multiLevelType w:val="hybridMultilevel"/>
    <w:tmpl w:val="54EA2876"/>
    <w:lvl w:ilvl="0" w:tplc="11A092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765EEE"/>
    <w:multiLevelType w:val="multilevel"/>
    <w:tmpl w:val="34D66D6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3" w15:restartNumberingAfterBreak="0">
    <w:nsid w:val="4AD87BA1"/>
    <w:multiLevelType w:val="multilevel"/>
    <w:tmpl w:val="64F2334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4" w15:restartNumberingAfterBreak="0">
    <w:nsid w:val="50D70973"/>
    <w:multiLevelType w:val="hybridMultilevel"/>
    <w:tmpl w:val="E6DE8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9E43C9"/>
    <w:multiLevelType w:val="hybridMultilevel"/>
    <w:tmpl w:val="6AEE8638"/>
    <w:lvl w:ilvl="0" w:tplc="04090015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ind w:left="3780" w:hanging="360"/>
      </w:pPr>
      <w:rPr>
        <w:rFonts w:hint="default"/>
      </w:rPr>
    </w:lvl>
    <w:lvl w:ilvl="3" w:tplc="FE524986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 w:tplc="73CCC486">
      <w:start w:val="1"/>
      <w:numFmt w:val="decimal"/>
      <w:lvlText w:val="%5-"/>
      <w:lvlJc w:val="left"/>
      <w:pPr>
        <w:ind w:left="5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6A771AE3"/>
    <w:multiLevelType w:val="hybridMultilevel"/>
    <w:tmpl w:val="AA7A7BEE"/>
    <w:lvl w:ilvl="0" w:tplc="66820F4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C4C5CDB"/>
    <w:multiLevelType w:val="hybridMultilevel"/>
    <w:tmpl w:val="2C6C83D6"/>
    <w:lvl w:ilvl="0" w:tplc="BE8EE8A2">
      <w:start w:val="5000"/>
      <w:numFmt w:val="bullet"/>
      <w:lvlText w:val=""/>
      <w:lvlJc w:val="left"/>
      <w:pPr>
        <w:ind w:left="720" w:hanging="360"/>
      </w:pPr>
      <w:rPr>
        <w:rFonts w:ascii="Symbol" w:eastAsiaTheme="minorHAnsi" w:hAnsi="Symbol" w:cs="PF DIN Text Arabic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60B70"/>
    <w:multiLevelType w:val="hybridMultilevel"/>
    <w:tmpl w:val="FC9C7EA8"/>
    <w:lvl w:ilvl="0" w:tplc="0409000F">
      <w:start w:val="1"/>
      <w:numFmt w:val="decimal"/>
      <w:lvlText w:val="%1."/>
      <w:lvlJc w:val="left"/>
      <w:pPr>
        <w:ind w:left="3420" w:hanging="360"/>
      </w:p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29" w15:restartNumberingAfterBreak="0">
    <w:nsid w:val="7125614F"/>
    <w:multiLevelType w:val="hybridMultilevel"/>
    <w:tmpl w:val="2F786246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AF589D"/>
    <w:multiLevelType w:val="hybridMultilevel"/>
    <w:tmpl w:val="99EC5C62"/>
    <w:lvl w:ilvl="0" w:tplc="8010868E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B97351"/>
    <w:multiLevelType w:val="hybridMultilevel"/>
    <w:tmpl w:val="C3F2BB48"/>
    <w:lvl w:ilvl="0" w:tplc="A26A27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5"/>
  </w:num>
  <w:num w:numId="3">
    <w:abstractNumId w:val="10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3"/>
  </w:num>
  <w:num w:numId="9">
    <w:abstractNumId w:val="21"/>
  </w:num>
  <w:num w:numId="10">
    <w:abstractNumId w:val="6"/>
  </w:num>
  <w:num w:numId="11">
    <w:abstractNumId w:val="31"/>
  </w:num>
  <w:num w:numId="12">
    <w:abstractNumId w:val="9"/>
  </w:num>
  <w:num w:numId="13">
    <w:abstractNumId w:val="7"/>
  </w:num>
  <w:num w:numId="14">
    <w:abstractNumId w:val="8"/>
  </w:num>
  <w:num w:numId="15">
    <w:abstractNumId w:val="0"/>
  </w:num>
  <w:num w:numId="16">
    <w:abstractNumId w:val="30"/>
  </w:num>
  <w:num w:numId="17">
    <w:abstractNumId w:val="26"/>
  </w:num>
  <w:num w:numId="18">
    <w:abstractNumId w:val="29"/>
  </w:num>
  <w:num w:numId="19">
    <w:abstractNumId w:val="12"/>
  </w:num>
  <w:num w:numId="20">
    <w:abstractNumId w:val="13"/>
  </w:num>
  <w:num w:numId="21">
    <w:abstractNumId w:val="18"/>
  </w:num>
  <w:num w:numId="22">
    <w:abstractNumId w:val="25"/>
  </w:num>
  <w:num w:numId="23">
    <w:abstractNumId w:val="15"/>
  </w:num>
  <w:num w:numId="24">
    <w:abstractNumId w:val="28"/>
  </w:num>
  <w:num w:numId="25">
    <w:abstractNumId w:val="20"/>
  </w:num>
  <w:num w:numId="26">
    <w:abstractNumId w:val="11"/>
  </w:num>
  <w:num w:numId="27">
    <w:abstractNumId w:val="16"/>
  </w:num>
  <w:num w:numId="28">
    <w:abstractNumId w:val="4"/>
  </w:num>
  <w:num w:numId="29">
    <w:abstractNumId w:val="19"/>
  </w:num>
  <w:num w:numId="30">
    <w:abstractNumId w:val="14"/>
  </w:num>
  <w:num w:numId="31">
    <w:abstractNumId w:val="27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0CA"/>
    <w:rsid w:val="00004D8E"/>
    <w:rsid w:val="00005FA8"/>
    <w:rsid w:val="00012AFC"/>
    <w:rsid w:val="00014BD2"/>
    <w:rsid w:val="00036BB3"/>
    <w:rsid w:val="000478DC"/>
    <w:rsid w:val="0005226F"/>
    <w:rsid w:val="00062313"/>
    <w:rsid w:val="00064289"/>
    <w:rsid w:val="00067E54"/>
    <w:rsid w:val="00070134"/>
    <w:rsid w:val="00070483"/>
    <w:rsid w:val="000751C5"/>
    <w:rsid w:val="00087535"/>
    <w:rsid w:val="00093DE4"/>
    <w:rsid w:val="000979E0"/>
    <w:rsid w:val="000C476F"/>
    <w:rsid w:val="000C61B0"/>
    <w:rsid w:val="000C67D8"/>
    <w:rsid w:val="000D322D"/>
    <w:rsid w:val="000D59DA"/>
    <w:rsid w:val="000E73D3"/>
    <w:rsid w:val="000F62AC"/>
    <w:rsid w:val="0010080D"/>
    <w:rsid w:val="00104482"/>
    <w:rsid w:val="00120D1C"/>
    <w:rsid w:val="001353AB"/>
    <w:rsid w:val="00167469"/>
    <w:rsid w:val="0018196C"/>
    <w:rsid w:val="0019508E"/>
    <w:rsid w:val="001B31F3"/>
    <w:rsid w:val="001D2574"/>
    <w:rsid w:val="001F22D2"/>
    <w:rsid w:val="002217E8"/>
    <w:rsid w:val="00221D50"/>
    <w:rsid w:val="00232443"/>
    <w:rsid w:val="002332F5"/>
    <w:rsid w:val="00236BD7"/>
    <w:rsid w:val="00250457"/>
    <w:rsid w:val="00264FE9"/>
    <w:rsid w:val="0027454C"/>
    <w:rsid w:val="00276D0F"/>
    <w:rsid w:val="00277BAE"/>
    <w:rsid w:val="00281E89"/>
    <w:rsid w:val="00296ABF"/>
    <w:rsid w:val="002A1B39"/>
    <w:rsid w:val="002A5F07"/>
    <w:rsid w:val="002C3E7D"/>
    <w:rsid w:val="00300D19"/>
    <w:rsid w:val="00307C2D"/>
    <w:rsid w:val="00313403"/>
    <w:rsid w:val="003421EE"/>
    <w:rsid w:val="003428EE"/>
    <w:rsid w:val="00347452"/>
    <w:rsid w:val="00360C66"/>
    <w:rsid w:val="003804AB"/>
    <w:rsid w:val="00383933"/>
    <w:rsid w:val="003A349C"/>
    <w:rsid w:val="003B486E"/>
    <w:rsid w:val="003B6C76"/>
    <w:rsid w:val="003C1FF7"/>
    <w:rsid w:val="003C20B7"/>
    <w:rsid w:val="003C2FB9"/>
    <w:rsid w:val="003F61F0"/>
    <w:rsid w:val="003F718E"/>
    <w:rsid w:val="00400086"/>
    <w:rsid w:val="0041140D"/>
    <w:rsid w:val="00425219"/>
    <w:rsid w:val="0042595B"/>
    <w:rsid w:val="00426F30"/>
    <w:rsid w:val="004272C6"/>
    <w:rsid w:val="00430902"/>
    <w:rsid w:val="00430C34"/>
    <w:rsid w:val="00432D1D"/>
    <w:rsid w:val="004442ED"/>
    <w:rsid w:val="0045140F"/>
    <w:rsid w:val="00454345"/>
    <w:rsid w:val="00455387"/>
    <w:rsid w:val="0046767C"/>
    <w:rsid w:val="0049670E"/>
    <w:rsid w:val="004A5ADE"/>
    <w:rsid w:val="004C5700"/>
    <w:rsid w:val="004E68B7"/>
    <w:rsid w:val="004E68BE"/>
    <w:rsid w:val="004F53AC"/>
    <w:rsid w:val="0050214C"/>
    <w:rsid w:val="0051199D"/>
    <w:rsid w:val="005122DE"/>
    <w:rsid w:val="00520963"/>
    <w:rsid w:val="0054075D"/>
    <w:rsid w:val="00556DF6"/>
    <w:rsid w:val="00567112"/>
    <w:rsid w:val="005701DB"/>
    <w:rsid w:val="00575319"/>
    <w:rsid w:val="005B4D72"/>
    <w:rsid w:val="005C0E1C"/>
    <w:rsid w:val="005E22E7"/>
    <w:rsid w:val="005E34E5"/>
    <w:rsid w:val="005F696E"/>
    <w:rsid w:val="00612D87"/>
    <w:rsid w:val="00632037"/>
    <w:rsid w:val="006352C7"/>
    <w:rsid w:val="00635F0F"/>
    <w:rsid w:val="0064684B"/>
    <w:rsid w:val="00660F4A"/>
    <w:rsid w:val="0066597F"/>
    <w:rsid w:val="006717FE"/>
    <w:rsid w:val="0067713E"/>
    <w:rsid w:val="00690B72"/>
    <w:rsid w:val="00695ACF"/>
    <w:rsid w:val="006A6B41"/>
    <w:rsid w:val="006D130B"/>
    <w:rsid w:val="006D3DC2"/>
    <w:rsid w:val="006E2C21"/>
    <w:rsid w:val="00702A39"/>
    <w:rsid w:val="0070626F"/>
    <w:rsid w:val="00707AF1"/>
    <w:rsid w:val="00710ADE"/>
    <w:rsid w:val="00714F36"/>
    <w:rsid w:val="0071646A"/>
    <w:rsid w:val="00716DC3"/>
    <w:rsid w:val="00727F9A"/>
    <w:rsid w:val="00735490"/>
    <w:rsid w:val="00736B56"/>
    <w:rsid w:val="0074537F"/>
    <w:rsid w:val="007518E6"/>
    <w:rsid w:val="00762F5E"/>
    <w:rsid w:val="00777715"/>
    <w:rsid w:val="00785E3D"/>
    <w:rsid w:val="0079613F"/>
    <w:rsid w:val="007A4C8D"/>
    <w:rsid w:val="007B3E8E"/>
    <w:rsid w:val="007B63C0"/>
    <w:rsid w:val="007C1E30"/>
    <w:rsid w:val="007D5DC6"/>
    <w:rsid w:val="007D644F"/>
    <w:rsid w:val="007E5CCB"/>
    <w:rsid w:val="007E7AC5"/>
    <w:rsid w:val="007F60DA"/>
    <w:rsid w:val="007F63D5"/>
    <w:rsid w:val="008054EE"/>
    <w:rsid w:val="00807019"/>
    <w:rsid w:val="008247E8"/>
    <w:rsid w:val="008554D1"/>
    <w:rsid w:val="00856309"/>
    <w:rsid w:val="00862989"/>
    <w:rsid w:val="00862BEC"/>
    <w:rsid w:val="0087424A"/>
    <w:rsid w:val="00886EB1"/>
    <w:rsid w:val="008A0C9C"/>
    <w:rsid w:val="008D24C7"/>
    <w:rsid w:val="008D48EC"/>
    <w:rsid w:val="008E749A"/>
    <w:rsid w:val="008F064A"/>
    <w:rsid w:val="008F23E7"/>
    <w:rsid w:val="008F5F4B"/>
    <w:rsid w:val="00944343"/>
    <w:rsid w:val="00946CAD"/>
    <w:rsid w:val="009501F2"/>
    <w:rsid w:val="009570A2"/>
    <w:rsid w:val="0096360B"/>
    <w:rsid w:val="00965CB8"/>
    <w:rsid w:val="009667D6"/>
    <w:rsid w:val="00967DE0"/>
    <w:rsid w:val="00972B2E"/>
    <w:rsid w:val="00974777"/>
    <w:rsid w:val="00975B37"/>
    <w:rsid w:val="00996985"/>
    <w:rsid w:val="009C3376"/>
    <w:rsid w:val="009C5979"/>
    <w:rsid w:val="009C7E6C"/>
    <w:rsid w:val="009D0945"/>
    <w:rsid w:val="009F3D86"/>
    <w:rsid w:val="00A04826"/>
    <w:rsid w:val="00A274FD"/>
    <w:rsid w:val="00A279B3"/>
    <w:rsid w:val="00A736B7"/>
    <w:rsid w:val="00A83BAB"/>
    <w:rsid w:val="00A87A24"/>
    <w:rsid w:val="00AA1449"/>
    <w:rsid w:val="00AA2128"/>
    <w:rsid w:val="00AB336D"/>
    <w:rsid w:val="00AB7485"/>
    <w:rsid w:val="00AC0227"/>
    <w:rsid w:val="00AC7528"/>
    <w:rsid w:val="00AC7E53"/>
    <w:rsid w:val="00AE48E8"/>
    <w:rsid w:val="00AF57EF"/>
    <w:rsid w:val="00AF6675"/>
    <w:rsid w:val="00B04ECD"/>
    <w:rsid w:val="00B2287E"/>
    <w:rsid w:val="00B410FB"/>
    <w:rsid w:val="00B579A7"/>
    <w:rsid w:val="00B65055"/>
    <w:rsid w:val="00B72DED"/>
    <w:rsid w:val="00B75B15"/>
    <w:rsid w:val="00B8618B"/>
    <w:rsid w:val="00BA1B89"/>
    <w:rsid w:val="00BA49CA"/>
    <w:rsid w:val="00BD2EBD"/>
    <w:rsid w:val="00BE2D00"/>
    <w:rsid w:val="00BE4385"/>
    <w:rsid w:val="00C070BD"/>
    <w:rsid w:val="00C14F83"/>
    <w:rsid w:val="00C23790"/>
    <w:rsid w:val="00C242A4"/>
    <w:rsid w:val="00C37B23"/>
    <w:rsid w:val="00C57E27"/>
    <w:rsid w:val="00C670CA"/>
    <w:rsid w:val="00C7453C"/>
    <w:rsid w:val="00C863D3"/>
    <w:rsid w:val="00C8799B"/>
    <w:rsid w:val="00CA57CD"/>
    <w:rsid w:val="00CB0C52"/>
    <w:rsid w:val="00CC1B3B"/>
    <w:rsid w:val="00CC2A23"/>
    <w:rsid w:val="00CD5B82"/>
    <w:rsid w:val="00CE312D"/>
    <w:rsid w:val="00CF25BE"/>
    <w:rsid w:val="00CF4710"/>
    <w:rsid w:val="00D07BF4"/>
    <w:rsid w:val="00D12341"/>
    <w:rsid w:val="00D32186"/>
    <w:rsid w:val="00D659DB"/>
    <w:rsid w:val="00D7420C"/>
    <w:rsid w:val="00D75E70"/>
    <w:rsid w:val="00D86B82"/>
    <w:rsid w:val="00D94B9F"/>
    <w:rsid w:val="00D955D5"/>
    <w:rsid w:val="00DA7EEA"/>
    <w:rsid w:val="00DD2598"/>
    <w:rsid w:val="00DE0045"/>
    <w:rsid w:val="00DE6A4C"/>
    <w:rsid w:val="00DF05CF"/>
    <w:rsid w:val="00E13FA6"/>
    <w:rsid w:val="00E21238"/>
    <w:rsid w:val="00E25473"/>
    <w:rsid w:val="00E33386"/>
    <w:rsid w:val="00E43F9F"/>
    <w:rsid w:val="00E6180F"/>
    <w:rsid w:val="00E62ABE"/>
    <w:rsid w:val="00E70749"/>
    <w:rsid w:val="00E87E42"/>
    <w:rsid w:val="00E91A89"/>
    <w:rsid w:val="00EB3401"/>
    <w:rsid w:val="00EC2A18"/>
    <w:rsid w:val="00EC36DF"/>
    <w:rsid w:val="00EC4458"/>
    <w:rsid w:val="00EC64D6"/>
    <w:rsid w:val="00EC65CF"/>
    <w:rsid w:val="00ED3364"/>
    <w:rsid w:val="00ED42E6"/>
    <w:rsid w:val="00ED51FD"/>
    <w:rsid w:val="00EF5E52"/>
    <w:rsid w:val="00F06A58"/>
    <w:rsid w:val="00F11B15"/>
    <w:rsid w:val="00F64F57"/>
    <w:rsid w:val="00F85A85"/>
    <w:rsid w:val="00F965C8"/>
    <w:rsid w:val="00FA2B84"/>
    <w:rsid w:val="00FA4F8B"/>
    <w:rsid w:val="00FA5EED"/>
    <w:rsid w:val="00FA78FB"/>
    <w:rsid w:val="00FB135A"/>
    <w:rsid w:val="00FC3CC3"/>
    <w:rsid w:val="00FD16F8"/>
    <w:rsid w:val="00FF4A67"/>
    <w:rsid w:val="00FF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3057D2"/>
  <w15:docId w15:val="{D334BE32-9DEE-4E98-9232-4897BB65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70C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074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749"/>
  </w:style>
  <w:style w:type="paragraph" w:styleId="Footer">
    <w:name w:val="footer"/>
    <w:basedOn w:val="Normal"/>
    <w:link w:val="FooterChar"/>
    <w:uiPriority w:val="99"/>
    <w:unhideWhenUsed/>
    <w:rsid w:val="00E70749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749"/>
  </w:style>
  <w:style w:type="paragraph" w:styleId="BalloonText">
    <w:name w:val="Balloon Text"/>
    <w:basedOn w:val="Normal"/>
    <w:link w:val="BalloonTextChar"/>
    <w:uiPriority w:val="99"/>
    <w:semiHidden/>
    <w:unhideWhenUsed/>
    <w:rsid w:val="00E70749"/>
    <w:pPr>
      <w:bidi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74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751C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5B82"/>
    <w:pPr>
      <w:bidi/>
      <w:spacing w:after="80"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8D48E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hadWS\Documents\Custom%20Office%20Templates\AD3%20new%20head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6E93C-CFBB-4510-B949-FE1D80E47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AD3 new header.dotx</Template>
  <TotalTime>1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AD3 Studio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msi</cp:lastModifiedBy>
  <cp:revision>2</cp:revision>
  <cp:lastPrinted>2021-09-15T08:53:00Z</cp:lastPrinted>
  <dcterms:created xsi:type="dcterms:W3CDTF">2023-04-04T00:20:00Z</dcterms:created>
  <dcterms:modified xsi:type="dcterms:W3CDTF">2023-04-04T00:20:00Z</dcterms:modified>
</cp:coreProperties>
</file>